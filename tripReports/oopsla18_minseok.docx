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9A2" w:rsidRDefault="00DB2BB1" w:rsidP="00DB2BB1">
      <w:pPr>
        <w:pStyle w:val="a6"/>
        <w:jc w:val="center"/>
        <w:rPr>
          <w:sz w:val="72"/>
          <w:szCs w:val="72"/>
        </w:rPr>
      </w:pPr>
      <w:r w:rsidRPr="00DB2BB1">
        <w:rPr>
          <w:sz w:val="72"/>
          <w:szCs w:val="72"/>
        </w:rPr>
        <w:t xml:space="preserve">Splash 2018 Trip Report Boston, </w:t>
      </w:r>
      <w:r>
        <w:rPr>
          <w:sz w:val="72"/>
          <w:szCs w:val="72"/>
        </w:rPr>
        <w:t>USA</w:t>
      </w:r>
    </w:p>
    <w:p w:rsidR="00DB2BB1" w:rsidRPr="00DB2BB1" w:rsidRDefault="00DB2BB1" w:rsidP="00DB2BB1">
      <w:pPr>
        <w:pStyle w:val="a6"/>
        <w:jc w:val="center"/>
        <w:rPr>
          <w:sz w:val="40"/>
          <w:szCs w:val="40"/>
        </w:rPr>
      </w:pPr>
    </w:p>
    <w:p w:rsidR="00C219A2" w:rsidRPr="00DB2BB1" w:rsidRDefault="00DB2BB1" w:rsidP="00DB2BB1">
      <w:pPr>
        <w:pStyle w:val="aa"/>
        <w:jc w:val="right"/>
        <w:rPr>
          <w:sz w:val="30"/>
          <w:szCs w:val="30"/>
          <w:lang w:val="en-US"/>
        </w:rPr>
      </w:pPr>
      <w:r w:rsidRPr="00DB2BB1">
        <w:rPr>
          <w:rFonts w:hint="eastAsia"/>
          <w:sz w:val="30"/>
          <w:szCs w:val="30"/>
        </w:rPr>
        <w:t>고려대학교</w:t>
      </w:r>
      <w:r w:rsidRPr="00DB2BB1">
        <w:rPr>
          <w:rFonts w:hint="eastAsia"/>
          <w:sz w:val="30"/>
          <w:szCs w:val="30"/>
        </w:rPr>
        <w:t xml:space="preserve"> </w:t>
      </w:r>
      <w:r w:rsidR="002E5E88">
        <w:rPr>
          <w:rFonts w:hint="eastAsia"/>
          <w:sz w:val="30"/>
          <w:szCs w:val="30"/>
        </w:rPr>
        <w:t>소프트웨어</w:t>
      </w:r>
      <w:r w:rsidRPr="00DB2BB1">
        <w:rPr>
          <w:rFonts w:hint="eastAsia"/>
          <w:sz w:val="30"/>
          <w:szCs w:val="30"/>
        </w:rPr>
        <w:t xml:space="preserve"> </w:t>
      </w:r>
      <w:r w:rsidRPr="00DB2BB1">
        <w:rPr>
          <w:rFonts w:hint="eastAsia"/>
          <w:sz w:val="30"/>
          <w:szCs w:val="30"/>
        </w:rPr>
        <w:t>분석</w:t>
      </w:r>
      <w:r w:rsidRPr="00DB2BB1">
        <w:rPr>
          <w:rFonts w:hint="eastAsia"/>
          <w:sz w:val="30"/>
          <w:szCs w:val="30"/>
        </w:rPr>
        <w:t xml:space="preserve"> </w:t>
      </w:r>
      <w:r w:rsidRPr="00DB2BB1">
        <w:rPr>
          <w:rFonts w:hint="eastAsia"/>
          <w:sz w:val="30"/>
          <w:szCs w:val="30"/>
        </w:rPr>
        <w:t>연구실</w:t>
      </w:r>
      <w:r w:rsidRPr="00DB2BB1">
        <w:rPr>
          <w:rFonts w:hint="eastAsia"/>
          <w:sz w:val="30"/>
          <w:szCs w:val="30"/>
        </w:rPr>
        <w:t xml:space="preserve"> </w:t>
      </w:r>
      <w:proofErr w:type="spellStart"/>
      <w:r w:rsidRPr="00DB2BB1">
        <w:rPr>
          <w:rFonts w:hint="eastAsia"/>
          <w:sz w:val="30"/>
          <w:szCs w:val="30"/>
        </w:rPr>
        <w:t>전민석</w:t>
      </w:r>
      <w:proofErr w:type="spellEnd"/>
    </w:p>
    <w:p w:rsidR="00C219A2" w:rsidRDefault="00DB2BB1">
      <w:r w:rsidRPr="00DB2BB1">
        <w:rPr>
          <w:noProof/>
        </w:rPr>
        <w:drawing>
          <wp:inline distT="0" distB="0" distL="0" distR="0" wp14:anchorId="25F39D4F" wp14:editId="32EEFAAB">
            <wp:extent cx="5860415" cy="39090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A2" w:rsidRDefault="00DB2BB1">
      <w:pPr>
        <w:pStyle w:val="1"/>
      </w:pPr>
      <w:r>
        <w:rPr>
          <w:rFonts w:hint="eastAsia"/>
        </w:rPr>
        <w:t>들어가며</w:t>
      </w:r>
    </w:p>
    <w:p w:rsidR="00C219A2" w:rsidRPr="0010676E" w:rsidRDefault="00DB2BB1" w:rsidP="0010676E">
      <w:pPr>
        <w:spacing w:line="300" w:lineRule="auto"/>
        <w:jc w:val="both"/>
        <w:rPr>
          <w:rFonts w:cstheme="minorHAnsi"/>
        </w:rPr>
      </w:pPr>
      <w:r w:rsidRPr="0010676E">
        <w:rPr>
          <w:rFonts w:cstheme="minorHAnsi"/>
        </w:rPr>
        <w:t xml:space="preserve">작년에 이어 올해도 논문 발표를 위해 보스턴에서 열린, OOPSLA 2018에 참석하였다. </w:t>
      </w:r>
      <w:r w:rsidR="006105E7" w:rsidRPr="0010676E">
        <w:rPr>
          <w:rFonts w:cstheme="minorHAnsi"/>
        </w:rPr>
        <w:t>이번</w:t>
      </w:r>
      <w:r w:rsidR="007C16D9">
        <w:rPr>
          <w:rFonts w:cstheme="minorHAnsi" w:hint="eastAsia"/>
        </w:rPr>
        <w:t>에 발표한</w:t>
      </w:r>
      <w:r w:rsidR="006105E7" w:rsidRPr="0010676E">
        <w:rPr>
          <w:rFonts w:cstheme="minorHAnsi"/>
        </w:rPr>
        <w:t xml:space="preserve"> </w:t>
      </w:r>
      <w:r w:rsidR="00ED7B8B">
        <w:rPr>
          <w:rFonts w:cstheme="minorHAnsi" w:hint="eastAsia"/>
        </w:rPr>
        <w:t>연구는</w:t>
      </w:r>
      <w:r w:rsidR="00045C92">
        <w:rPr>
          <w:rFonts w:cstheme="minorHAnsi" w:hint="eastAsia"/>
        </w:rPr>
        <w:t xml:space="preserve"> 개인적으로</w:t>
      </w:r>
      <w:r w:rsidR="006105E7" w:rsidRPr="0010676E">
        <w:rPr>
          <w:rFonts w:cstheme="minorHAnsi"/>
        </w:rPr>
        <w:t xml:space="preserve"> </w:t>
      </w:r>
      <w:r w:rsidR="00A60C74">
        <w:rPr>
          <w:rFonts w:cstheme="minorHAnsi" w:hint="eastAsia"/>
        </w:rPr>
        <w:t>애착을 가지고 했던</w:t>
      </w:r>
      <w:r w:rsidR="00235DE8">
        <w:rPr>
          <w:rFonts w:cstheme="minorHAnsi" w:hint="eastAsia"/>
        </w:rPr>
        <w:t xml:space="preserve"> 연구인데</w:t>
      </w:r>
      <w:r w:rsidR="00045C92">
        <w:rPr>
          <w:rFonts w:cstheme="minorHAnsi" w:hint="eastAsia"/>
        </w:rPr>
        <w:t>,</w:t>
      </w:r>
      <w:r w:rsidR="00CE7CE9" w:rsidRPr="0010676E">
        <w:rPr>
          <w:rFonts w:cstheme="minorHAnsi"/>
        </w:rPr>
        <w:t xml:space="preserve"> </w:t>
      </w:r>
      <w:r w:rsidR="00E2342C" w:rsidRPr="0010676E">
        <w:rPr>
          <w:rFonts w:cstheme="minorHAnsi"/>
        </w:rPr>
        <w:t>그</w:t>
      </w:r>
      <w:r w:rsidR="00CE7CE9" w:rsidRPr="0010676E">
        <w:rPr>
          <w:rFonts w:cstheme="minorHAnsi"/>
        </w:rPr>
        <w:t xml:space="preserve"> 이유는</w:t>
      </w:r>
      <w:r w:rsidR="00ED7B8B">
        <w:rPr>
          <w:rFonts w:cstheme="minorHAnsi" w:hint="eastAsia"/>
        </w:rPr>
        <w:t xml:space="preserve"> 이 논문이 제시한 문제가</w:t>
      </w:r>
      <w:r w:rsidR="00CE7CE9" w:rsidRPr="0010676E">
        <w:rPr>
          <w:rFonts w:cstheme="minorHAnsi"/>
        </w:rPr>
        <w:t xml:space="preserve"> “다른 사람</w:t>
      </w:r>
      <w:r w:rsidR="00ED7B8B">
        <w:rPr>
          <w:rFonts w:cstheme="minorHAnsi" w:hint="eastAsia"/>
        </w:rPr>
        <w:t>은 놓쳤지만</w:t>
      </w:r>
      <w:r w:rsidR="00CE7CE9" w:rsidRPr="0010676E">
        <w:rPr>
          <w:rFonts w:cstheme="minorHAnsi"/>
        </w:rPr>
        <w:t xml:space="preserve"> 내가 보았다는</w:t>
      </w:r>
      <w:r w:rsidR="006105E7" w:rsidRPr="0010676E">
        <w:rPr>
          <w:rFonts w:cstheme="minorHAnsi"/>
        </w:rPr>
        <w:t xml:space="preserve"> 것</w:t>
      </w:r>
      <w:r w:rsidR="00CE7CE9" w:rsidRPr="0010676E">
        <w:rPr>
          <w:rFonts w:cstheme="minorHAnsi"/>
        </w:rPr>
        <w:t>”</w:t>
      </w:r>
      <w:r w:rsidR="006105E7" w:rsidRPr="0010676E">
        <w:rPr>
          <w:rFonts w:cstheme="minorHAnsi"/>
        </w:rPr>
        <w:t xml:space="preserve"> 때문이다. </w:t>
      </w:r>
      <w:r w:rsidR="00CE7CE9" w:rsidRPr="0010676E">
        <w:rPr>
          <w:rFonts w:cstheme="minorHAnsi"/>
        </w:rPr>
        <w:t xml:space="preserve">이는 </w:t>
      </w:r>
      <w:r w:rsidR="00045C92">
        <w:rPr>
          <w:rFonts w:cstheme="minorHAnsi" w:hint="eastAsia"/>
        </w:rPr>
        <w:t xml:space="preserve">큰 </w:t>
      </w:r>
      <w:r w:rsidR="00E2342C" w:rsidRPr="0010676E">
        <w:rPr>
          <w:rFonts w:cstheme="minorHAnsi"/>
        </w:rPr>
        <w:t>동기를 부여</w:t>
      </w:r>
      <w:r w:rsidR="00045C92">
        <w:rPr>
          <w:rFonts w:cstheme="minorHAnsi" w:hint="eastAsia"/>
        </w:rPr>
        <w:t xml:space="preserve"> 했었고,</w:t>
      </w:r>
      <w:r w:rsidR="00E2342C" w:rsidRPr="0010676E">
        <w:rPr>
          <w:rFonts w:cstheme="minorHAnsi"/>
        </w:rPr>
        <w:t xml:space="preserve"> 강력한 동기는 좋은 연구 결과로 이어</w:t>
      </w:r>
      <w:r w:rsidR="00501C28" w:rsidRPr="0010676E">
        <w:rPr>
          <w:rFonts w:cstheme="minorHAnsi"/>
        </w:rPr>
        <w:t>졌고</w:t>
      </w:r>
      <w:r w:rsidR="00E2342C" w:rsidRPr="0010676E">
        <w:rPr>
          <w:rFonts w:cstheme="minorHAnsi"/>
        </w:rPr>
        <w:t xml:space="preserve"> 이는 좋은 학회에 논문이 발탁 되는 것으로 이어졌</w:t>
      </w:r>
      <w:r w:rsidR="00780D67" w:rsidRPr="0010676E">
        <w:rPr>
          <w:rFonts w:cstheme="minorHAnsi"/>
        </w:rPr>
        <w:t>었</w:t>
      </w:r>
      <w:r w:rsidR="00E2342C" w:rsidRPr="0010676E">
        <w:rPr>
          <w:rFonts w:cstheme="minorHAnsi"/>
        </w:rPr>
        <w:t>다.</w:t>
      </w:r>
      <w:r w:rsidR="00553146" w:rsidRPr="0010676E">
        <w:rPr>
          <w:rFonts w:cstheme="minorHAnsi"/>
        </w:rPr>
        <w:t xml:space="preserve"> </w:t>
      </w:r>
      <w:r w:rsidR="00196D69" w:rsidRPr="0010676E">
        <w:rPr>
          <w:rFonts w:cstheme="minorHAnsi"/>
        </w:rPr>
        <w:t xml:space="preserve">학회도 즐겁게 참석하였고, 많은 것을 보고 느낄 수 있었다. </w:t>
      </w:r>
      <w:r w:rsidR="00D1460F" w:rsidRPr="0010676E">
        <w:rPr>
          <w:rFonts w:cstheme="minorHAnsi"/>
        </w:rPr>
        <w:t>이번 Trip Report는 SPLASH 2018을 보고 느낀 바 들을 전하고자 한다.</w:t>
      </w:r>
    </w:p>
    <w:p w:rsidR="00513737" w:rsidRDefault="002837B1" w:rsidP="00513737">
      <w:pPr>
        <w:pStyle w:val="2"/>
      </w:pPr>
      <w:r>
        <w:rPr>
          <w:rFonts w:hint="eastAsia"/>
        </w:rPr>
        <w:lastRenderedPageBreak/>
        <w:t>작년과</w:t>
      </w:r>
      <w:r>
        <w:rPr>
          <w:rFonts w:hint="eastAsia"/>
        </w:rPr>
        <w:t xml:space="preserve"> </w:t>
      </w:r>
      <w:r>
        <w:rPr>
          <w:rFonts w:hint="eastAsia"/>
        </w:rPr>
        <w:t>비교해서</w:t>
      </w:r>
      <w:r>
        <w:rPr>
          <w:rFonts w:hint="eastAsia"/>
        </w:rPr>
        <w:t>.</w:t>
      </w:r>
      <w:r>
        <w:t>.</w:t>
      </w:r>
    </w:p>
    <w:p w:rsidR="00245275" w:rsidRPr="0010676E" w:rsidRDefault="00A60C74" w:rsidP="003A68A8">
      <w:pPr>
        <w:pStyle w:val="a"/>
        <w:numPr>
          <w:ilvl w:val="0"/>
          <w:numId w:val="0"/>
        </w:numPr>
        <w:jc w:val="both"/>
        <w:rPr>
          <w:rFonts w:ascii="굴림" w:eastAsia="굴림" w:hAnsi="굴림"/>
          <w:lang w:val="en-US"/>
        </w:rPr>
      </w:pPr>
      <w:r>
        <w:rPr>
          <w:rFonts w:ascii="굴림" w:eastAsia="굴림" w:hAnsi="굴림" w:hint="eastAsia"/>
        </w:rPr>
        <w:t>참가자는</w:t>
      </w:r>
      <w:r w:rsidR="00513737" w:rsidRPr="0010676E">
        <w:rPr>
          <w:rFonts w:ascii="굴림" w:eastAsia="굴림" w:hAnsi="굴림" w:hint="eastAsia"/>
        </w:rPr>
        <w:t xml:space="preserve"> 작년보다 훨씬 </w:t>
      </w:r>
      <w:r w:rsidR="006105E7" w:rsidRPr="0010676E">
        <w:rPr>
          <w:rFonts w:ascii="굴림" w:eastAsia="굴림" w:hAnsi="굴림" w:hint="eastAsia"/>
        </w:rPr>
        <w:t>많았다</w:t>
      </w:r>
      <w:r w:rsidR="00513737" w:rsidRPr="0010676E">
        <w:rPr>
          <w:rFonts w:ascii="굴림" w:eastAsia="굴림" w:hAnsi="굴림" w:hint="eastAsia"/>
        </w:rPr>
        <w:t>. 포스터 세션에선 모든 포스터</w:t>
      </w:r>
      <w:r w:rsidR="002837B1" w:rsidRPr="0010676E">
        <w:rPr>
          <w:rFonts w:ascii="굴림" w:eastAsia="굴림" w:hAnsi="굴림" w:hint="eastAsia"/>
        </w:rPr>
        <w:t xml:space="preserve">에 </w:t>
      </w:r>
      <w:r w:rsidR="00513737" w:rsidRPr="0010676E">
        <w:rPr>
          <w:rFonts w:ascii="굴림" w:eastAsia="굴림" w:hAnsi="굴림" w:hint="eastAsia"/>
        </w:rPr>
        <w:t xml:space="preserve">사람이 계속 끊이지 않고 설명을 듣고 있었다. </w:t>
      </w:r>
      <w:r w:rsidR="00E620CD" w:rsidRPr="0010676E">
        <w:rPr>
          <w:rFonts w:ascii="굴림" w:eastAsia="굴림" w:hAnsi="굴림" w:hint="eastAsia"/>
        </w:rPr>
        <w:t xml:space="preserve">작년에 봤던 저자들이 이번에도 </w:t>
      </w:r>
      <w:r>
        <w:rPr>
          <w:rFonts w:ascii="굴림" w:eastAsia="굴림" w:hAnsi="굴림" w:hint="eastAsia"/>
        </w:rPr>
        <w:t>많이 참가한 걸 볼 수 있었다</w:t>
      </w:r>
      <w:r w:rsidR="00E620CD" w:rsidRPr="0010676E">
        <w:rPr>
          <w:rFonts w:ascii="굴림" w:eastAsia="굴림" w:hAnsi="굴림" w:hint="eastAsia"/>
        </w:rPr>
        <w:t>. 이를 직접 보면 질 수 없다는 생각에 나도 꾸준히 내서 매년 참가 해야겠다는 동기부여가 된다.</w:t>
      </w:r>
      <w:r w:rsidR="006105E7" w:rsidRPr="0010676E">
        <w:rPr>
          <w:rFonts w:ascii="굴림" w:eastAsia="굴림" w:hAnsi="굴림" w:hint="eastAsia"/>
        </w:rPr>
        <w:t xml:space="preserve"> </w:t>
      </w:r>
      <w:r w:rsidR="00245275" w:rsidRPr="0010676E">
        <w:rPr>
          <w:rFonts w:ascii="굴림" w:eastAsia="굴림" w:hAnsi="굴림"/>
          <w:lang w:val="en-US"/>
        </w:rPr>
        <w:t>Venue</w:t>
      </w:r>
      <w:r w:rsidR="00245275" w:rsidRPr="0010676E">
        <w:rPr>
          <w:rFonts w:ascii="굴림" w:eastAsia="굴림" w:hAnsi="굴림" w:hint="eastAsia"/>
          <w:lang w:val="en-US"/>
        </w:rPr>
        <w:t xml:space="preserve">는 확실히 작년보다 못하였다. </w:t>
      </w:r>
      <w:r w:rsidR="00245275" w:rsidRPr="0010676E">
        <w:rPr>
          <w:rFonts w:ascii="굴림" w:eastAsia="굴림" w:hAnsi="굴림"/>
          <w:lang w:val="en-US"/>
        </w:rPr>
        <w:t>BOSTON</w:t>
      </w:r>
      <w:r w:rsidR="00245275" w:rsidRPr="0010676E">
        <w:rPr>
          <w:rFonts w:ascii="굴림" w:eastAsia="굴림" w:hAnsi="굴림" w:hint="eastAsia"/>
          <w:lang w:val="en-US"/>
        </w:rPr>
        <w:t>의 물가는 너무나 부담스러웠고 날씨도 비가 와서 활발히 돌아 다니지도 못하였다.</w:t>
      </w:r>
      <w:r w:rsidR="00E620CD" w:rsidRPr="0010676E">
        <w:rPr>
          <w:rFonts w:ascii="굴림" w:eastAsia="굴림" w:hAnsi="굴림" w:hint="eastAsia"/>
          <w:lang w:val="en-US"/>
        </w:rPr>
        <w:t xml:space="preserve"> 미국의 시차 또한 적응하기 너무 힘들었다</w:t>
      </w:r>
      <w:r w:rsidR="007C16D9">
        <w:rPr>
          <w:rFonts w:ascii="굴림" w:eastAsia="굴림" w:hAnsi="굴림"/>
          <w:lang w:val="en-US"/>
        </w:rPr>
        <w:t>(</w:t>
      </w:r>
      <w:r w:rsidR="007C16D9">
        <w:rPr>
          <w:rFonts w:ascii="굴림" w:eastAsia="굴림" w:hAnsi="굴림" w:hint="eastAsia"/>
          <w:lang w:val="en-US"/>
        </w:rPr>
        <w:t>미국 출장을 가게 될 땐, 시차 적응을 어떻게 할 지 계획을 잘 세워야 할 것 같다</w:t>
      </w:r>
      <w:r w:rsidR="007C16D9">
        <w:rPr>
          <w:rFonts w:ascii="굴림" w:eastAsia="굴림" w:hAnsi="굴림"/>
          <w:lang w:val="en-US"/>
        </w:rPr>
        <w:t>).</w:t>
      </w:r>
      <w:r w:rsidR="00E620CD" w:rsidRPr="0010676E">
        <w:rPr>
          <w:rFonts w:ascii="굴림" w:eastAsia="굴림" w:hAnsi="굴림" w:hint="eastAsia"/>
          <w:lang w:val="en-US"/>
        </w:rPr>
        <w:t xml:space="preserve"> </w:t>
      </w:r>
      <w:r w:rsidR="00245275" w:rsidRPr="0010676E">
        <w:rPr>
          <w:rFonts w:ascii="굴림" w:eastAsia="굴림" w:hAnsi="굴림" w:hint="eastAsia"/>
          <w:lang w:val="en-US"/>
        </w:rPr>
        <w:t>발표장</w:t>
      </w:r>
      <w:r w:rsidR="00E620CD" w:rsidRPr="0010676E">
        <w:rPr>
          <w:rFonts w:ascii="굴림" w:eastAsia="굴림" w:hAnsi="굴림" w:hint="eastAsia"/>
          <w:lang w:val="en-US"/>
        </w:rPr>
        <w:t xml:space="preserve">의 의자도 부족하여 세션 중간에 다른 발표장으로 자리를 옮기면 서서 들어야 하는 불편함을 감수 했어야 했다. </w:t>
      </w:r>
    </w:p>
    <w:p w:rsidR="00513737" w:rsidRDefault="00513737" w:rsidP="00D1460F">
      <w:pPr>
        <w:pStyle w:val="a"/>
        <w:numPr>
          <w:ilvl w:val="0"/>
          <w:numId w:val="0"/>
        </w:numPr>
      </w:pPr>
    </w:p>
    <w:p w:rsidR="00C219A2" w:rsidRDefault="00553146">
      <w:pPr>
        <w:pStyle w:val="2"/>
      </w:pPr>
      <w:r>
        <w:rPr>
          <w:rFonts w:hint="eastAsia"/>
          <w:lang w:val="en-US"/>
        </w:rPr>
        <w:t>논문</w:t>
      </w:r>
      <w:r>
        <w:rPr>
          <w:rFonts w:hint="eastAsia"/>
          <w:lang w:val="en-US"/>
        </w:rPr>
        <w:t xml:space="preserve"> </w:t>
      </w:r>
      <w:r>
        <w:rPr>
          <w:rFonts w:hint="eastAsia"/>
        </w:rPr>
        <w:t>발표</w:t>
      </w:r>
    </w:p>
    <w:p w:rsidR="00C219A2" w:rsidRPr="00EF0994" w:rsidRDefault="00E620CD" w:rsidP="003A68A8">
      <w:pPr>
        <w:pStyle w:val="a"/>
        <w:numPr>
          <w:ilvl w:val="0"/>
          <w:numId w:val="0"/>
        </w:numPr>
        <w:jc w:val="both"/>
        <w:rPr>
          <w:rFonts w:ascii="굴림" w:eastAsia="굴림" w:hAnsi="굴림"/>
        </w:rPr>
      </w:pPr>
      <w:r w:rsidRPr="00EF0994">
        <w:rPr>
          <w:rFonts w:ascii="굴림" w:eastAsia="굴림" w:hAnsi="굴림" w:hint="eastAsia"/>
        </w:rPr>
        <w:t>이번 논문은 멋</w:t>
      </w:r>
      <w:r w:rsidR="00ED7B8B">
        <w:rPr>
          <w:rFonts w:ascii="굴림" w:eastAsia="굴림" w:hAnsi="굴림" w:hint="eastAsia"/>
        </w:rPr>
        <w:t>지게</w:t>
      </w:r>
      <w:r w:rsidRPr="00EF0994">
        <w:rPr>
          <w:rFonts w:ascii="굴림" w:eastAsia="굴림" w:hAnsi="굴림" w:hint="eastAsia"/>
        </w:rPr>
        <w:t xml:space="preserve"> 발표를 하고</w:t>
      </w:r>
      <w:r w:rsidR="00332DB6" w:rsidRPr="00EF0994">
        <w:rPr>
          <w:rFonts w:ascii="굴림" w:eastAsia="굴림" w:hAnsi="굴림" w:hint="eastAsia"/>
        </w:rPr>
        <w:t xml:space="preserve"> </w:t>
      </w:r>
      <w:r w:rsidRPr="00EF0994">
        <w:rPr>
          <w:rFonts w:ascii="굴림" w:eastAsia="굴림" w:hAnsi="굴림" w:hint="eastAsia"/>
        </w:rPr>
        <w:t>싶었기에, 사실 오래전부터</w:t>
      </w:r>
      <w:r w:rsidR="00332DB6" w:rsidRPr="00EF0994">
        <w:rPr>
          <w:rFonts w:ascii="굴림" w:eastAsia="굴림" w:hAnsi="굴림" w:hint="eastAsia"/>
        </w:rPr>
        <w:t xml:space="preserve"> 발표를</w:t>
      </w:r>
      <w:r w:rsidRPr="00EF0994">
        <w:rPr>
          <w:rFonts w:ascii="굴림" w:eastAsia="굴림" w:hAnsi="굴림" w:hint="eastAsia"/>
        </w:rPr>
        <w:t xml:space="preserve"> </w:t>
      </w:r>
      <w:r w:rsidR="00332DB6" w:rsidRPr="00EF0994">
        <w:rPr>
          <w:rFonts w:ascii="굴림" w:eastAsia="굴림" w:hAnsi="굴림" w:hint="eastAsia"/>
        </w:rPr>
        <w:t xml:space="preserve">준비를 했었다. 처음엔 영어 </w:t>
      </w:r>
      <w:proofErr w:type="spellStart"/>
      <w:r w:rsidR="007A34FC" w:rsidRPr="00EF0994">
        <w:rPr>
          <w:rFonts w:ascii="굴림" w:eastAsia="굴림" w:hAnsi="굴림" w:hint="eastAsia"/>
        </w:rPr>
        <w:t>전달력</w:t>
      </w:r>
      <w:r w:rsidR="00332DB6" w:rsidRPr="00EF0994">
        <w:rPr>
          <w:rFonts w:ascii="굴림" w:eastAsia="굴림" w:hAnsi="굴림" w:hint="eastAsia"/>
        </w:rPr>
        <w:t>이</w:t>
      </w:r>
      <w:proofErr w:type="spellEnd"/>
      <w:r w:rsidR="00332DB6" w:rsidRPr="00EF0994">
        <w:rPr>
          <w:rFonts w:ascii="굴림" w:eastAsia="굴림" w:hAnsi="굴림" w:hint="eastAsia"/>
        </w:rPr>
        <w:t xml:space="preserve"> 중요하다고 생각해 영어 말하기를 오랬 동안 연습을 했다. 약 </w:t>
      </w:r>
      <w:r w:rsidR="00332DB6" w:rsidRPr="00EF0994">
        <w:rPr>
          <w:rFonts w:ascii="굴림" w:eastAsia="굴림" w:hAnsi="굴림"/>
        </w:rPr>
        <w:t>10</w:t>
      </w:r>
      <w:r w:rsidR="00332DB6" w:rsidRPr="00EF0994">
        <w:rPr>
          <w:rFonts w:ascii="굴림" w:eastAsia="굴림" w:hAnsi="굴림" w:hint="eastAsia"/>
        </w:rPr>
        <w:t xml:space="preserve">개월동안 아침과 통학 시간을 투자해 영화 대본을 보고 영화와 똑같이 따라하는 연습을 했었고 영어 </w:t>
      </w:r>
      <w:proofErr w:type="spellStart"/>
      <w:r w:rsidR="00332DB6" w:rsidRPr="00EF0994">
        <w:rPr>
          <w:rFonts w:ascii="굴림" w:eastAsia="굴림" w:hAnsi="굴림" w:hint="eastAsia"/>
        </w:rPr>
        <w:t>전달력을</w:t>
      </w:r>
      <w:proofErr w:type="spellEnd"/>
      <w:r w:rsidR="00332DB6" w:rsidRPr="00EF0994">
        <w:rPr>
          <w:rFonts w:ascii="굴림" w:eastAsia="굴림" w:hAnsi="굴림" w:hint="eastAsia"/>
        </w:rPr>
        <w:t xml:space="preserve"> 키웠었는데, 결과적으로</w:t>
      </w:r>
      <w:r w:rsidR="002F099A" w:rsidRPr="00EF0994">
        <w:rPr>
          <w:rFonts w:ascii="굴림" w:eastAsia="굴림" w:hAnsi="굴림" w:hint="eastAsia"/>
        </w:rPr>
        <w:t xml:space="preserve"> </w:t>
      </w:r>
      <w:proofErr w:type="spellStart"/>
      <w:r w:rsidR="00ED7B8B">
        <w:rPr>
          <w:rFonts w:ascii="굴림" w:eastAsia="굴림" w:hAnsi="굴림" w:hint="eastAsia"/>
        </w:rPr>
        <w:t>Tunneling</w:t>
      </w:r>
      <w:proofErr w:type="spellEnd"/>
      <w:r w:rsidR="00ED7B8B">
        <w:rPr>
          <w:rFonts w:ascii="굴림" w:eastAsia="굴림" w:hAnsi="굴림" w:hint="eastAsia"/>
        </w:rPr>
        <w:t>이라는</w:t>
      </w:r>
      <w:r w:rsidR="002F099A" w:rsidRPr="00EF0994">
        <w:rPr>
          <w:rFonts w:ascii="굴림" w:eastAsia="굴림" w:hAnsi="굴림" w:hint="eastAsia"/>
        </w:rPr>
        <w:t xml:space="preserve"> 아이디어에게 미안할 정도로</w:t>
      </w:r>
      <w:r w:rsidR="00332DB6" w:rsidRPr="00EF0994">
        <w:rPr>
          <w:rFonts w:ascii="굴림" w:eastAsia="굴림" w:hAnsi="굴림" w:hint="eastAsia"/>
        </w:rPr>
        <w:t xml:space="preserve"> 발표</w:t>
      </w:r>
      <w:r w:rsidR="00A60C74">
        <w:rPr>
          <w:rFonts w:ascii="굴림" w:eastAsia="굴림" w:hAnsi="굴림" w:hint="eastAsia"/>
        </w:rPr>
        <w:t>를 망쳤다</w:t>
      </w:r>
      <w:r w:rsidR="00332DB6" w:rsidRPr="00EF0994">
        <w:rPr>
          <w:rFonts w:ascii="굴림" w:eastAsia="굴림" w:hAnsi="굴림" w:hint="eastAsia"/>
        </w:rPr>
        <w:t xml:space="preserve">. </w:t>
      </w:r>
      <w:r w:rsidR="00B25700" w:rsidRPr="00EF0994">
        <w:rPr>
          <w:rFonts w:ascii="굴림" w:eastAsia="굴림" w:hAnsi="굴림" w:hint="eastAsia"/>
        </w:rPr>
        <w:t>발표</w:t>
      </w:r>
      <w:r w:rsidR="00A60C74">
        <w:rPr>
          <w:rFonts w:ascii="굴림" w:eastAsia="굴림" w:hAnsi="굴림" w:hint="eastAsia"/>
        </w:rPr>
        <w:t>를 망친</w:t>
      </w:r>
      <w:r w:rsidR="00B25700" w:rsidRPr="00EF0994">
        <w:rPr>
          <w:rFonts w:ascii="굴림" w:eastAsia="굴림" w:hAnsi="굴림" w:hint="eastAsia"/>
        </w:rPr>
        <w:t xml:space="preserve"> 가장 큰</w:t>
      </w:r>
      <w:r w:rsidR="00332DB6" w:rsidRPr="00EF0994">
        <w:rPr>
          <w:rFonts w:ascii="굴림" w:eastAsia="굴림" w:hAnsi="굴림" w:hint="eastAsia"/>
        </w:rPr>
        <w:t xml:space="preserve"> 이유는 준비한 내용의 부족이었다.</w:t>
      </w:r>
      <w:r w:rsidR="00B25700" w:rsidRPr="00EF0994">
        <w:rPr>
          <w:rFonts w:ascii="굴림" w:eastAsia="굴림" w:hAnsi="굴림" w:hint="eastAsia"/>
        </w:rPr>
        <w:t xml:space="preserve">  </w:t>
      </w:r>
      <w:r w:rsidR="002F099A" w:rsidRPr="00EF0994">
        <w:rPr>
          <w:rFonts w:ascii="굴림" w:eastAsia="굴림" w:hAnsi="굴림" w:hint="eastAsia"/>
        </w:rPr>
        <w:t>준비한 내용이 부족하니 발표가 빨리 끝났고 뭔가 발표를 하다가 만 느낌이었다. 논문에는 재미있는 내용이 풍부했는데</w:t>
      </w:r>
      <w:r w:rsidR="002F099A" w:rsidRPr="00EF0994">
        <w:rPr>
          <w:rFonts w:ascii="굴림" w:eastAsia="굴림" w:hAnsi="굴림"/>
        </w:rPr>
        <w:t>,</w:t>
      </w:r>
      <w:r w:rsidR="002F099A" w:rsidRPr="00EF0994">
        <w:rPr>
          <w:rFonts w:ascii="굴림" w:eastAsia="굴림" w:hAnsi="굴림" w:hint="eastAsia"/>
        </w:rPr>
        <w:t xml:space="preserve"> 이러한 내용들을</w:t>
      </w:r>
      <w:r w:rsidR="00ED7B8B">
        <w:rPr>
          <w:rFonts w:ascii="굴림" w:eastAsia="굴림" w:hAnsi="굴림" w:hint="eastAsia"/>
        </w:rPr>
        <w:t xml:space="preserve"> 거의</w:t>
      </w:r>
      <w:r w:rsidR="002F099A" w:rsidRPr="00EF0994">
        <w:rPr>
          <w:rFonts w:ascii="굴림" w:eastAsia="굴림" w:hAnsi="굴림" w:hint="eastAsia"/>
        </w:rPr>
        <w:t xml:space="preserve"> </w:t>
      </w:r>
      <w:r w:rsidR="00ED7B8B">
        <w:rPr>
          <w:rFonts w:ascii="굴림" w:eastAsia="굴림" w:hAnsi="굴림" w:hint="eastAsia"/>
        </w:rPr>
        <w:t>준비</w:t>
      </w:r>
      <w:r w:rsidR="002F099A" w:rsidRPr="00EF0994">
        <w:rPr>
          <w:rFonts w:ascii="굴림" w:eastAsia="굴림" w:hAnsi="굴림" w:hint="eastAsia"/>
        </w:rPr>
        <w:t xml:space="preserve">하지 </w:t>
      </w:r>
      <w:r w:rsidR="00ED7B8B">
        <w:rPr>
          <w:rFonts w:ascii="굴림" w:eastAsia="굴림" w:hAnsi="굴림" w:hint="eastAsia"/>
        </w:rPr>
        <w:t>않은 것이</w:t>
      </w:r>
      <w:r w:rsidR="002F099A" w:rsidRPr="00EF0994">
        <w:rPr>
          <w:rFonts w:ascii="굴림" w:eastAsia="굴림" w:hAnsi="굴림" w:hint="eastAsia"/>
        </w:rPr>
        <w:t xml:space="preserve"> 많이 아쉽다. </w:t>
      </w:r>
      <w:r w:rsidR="00A60C74">
        <w:rPr>
          <w:rFonts w:ascii="굴림" w:eastAsia="굴림" w:hAnsi="굴림" w:hint="eastAsia"/>
        </w:rPr>
        <w:t xml:space="preserve">망친 </w:t>
      </w:r>
      <w:r w:rsidR="002F099A" w:rsidRPr="00EF0994">
        <w:rPr>
          <w:rFonts w:ascii="굴림" w:eastAsia="굴림" w:hAnsi="굴림" w:hint="eastAsia"/>
        </w:rPr>
        <w:t xml:space="preserve">두번째 이유는 말을 너무 빠르게 했다는 것, 안 그래도 준비한 내용이 부족했는데 말까지 빠르게 해버려서 몇명 빼고는 거의 이해를 못한 것 같았다. 쉬운 아이디어이고 천천히 그리고 자세히 설명했다면 모든 사람이 이해하고 감탄할 만한 아이디어인데 너무 아쉽다. 내년에는 </w:t>
      </w:r>
      <w:r w:rsidR="00DA2E17" w:rsidRPr="00EF0994">
        <w:rPr>
          <w:rFonts w:ascii="굴림" w:eastAsia="굴림" w:hAnsi="굴림" w:hint="eastAsia"/>
        </w:rPr>
        <w:t>풍부한 내용준비하는 것과 천천히 전달하는 연습을 하여 올해 와 같은 재앙이 일어나지 않도록 할 것 이다.</w:t>
      </w:r>
    </w:p>
    <w:p w:rsidR="00DA2E17" w:rsidRDefault="00DA2E17" w:rsidP="00E620CD">
      <w:pPr>
        <w:pStyle w:val="a"/>
        <w:numPr>
          <w:ilvl w:val="0"/>
          <w:numId w:val="0"/>
        </w:numPr>
      </w:pPr>
    </w:p>
    <w:p w:rsidR="00DA2E17" w:rsidRDefault="00DA2E17" w:rsidP="00DA2E17">
      <w:pPr>
        <w:pStyle w:val="2"/>
      </w:pPr>
      <w:r>
        <w:rPr>
          <w:rFonts w:hint="eastAsia"/>
        </w:rPr>
        <w:t>사람들과의</w:t>
      </w:r>
      <w:r>
        <w:rPr>
          <w:rFonts w:hint="eastAsia"/>
        </w:rPr>
        <w:t xml:space="preserve"> </w:t>
      </w:r>
      <w:r>
        <w:rPr>
          <w:rFonts w:hint="eastAsia"/>
        </w:rPr>
        <w:t>교류</w:t>
      </w:r>
    </w:p>
    <w:p w:rsidR="00DA2E17" w:rsidRDefault="00FE6BC5" w:rsidP="00EF0994">
      <w:pPr>
        <w:spacing w:line="300" w:lineRule="auto"/>
        <w:jc w:val="both"/>
      </w:pPr>
      <w:r>
        <w:rPr>
          <w:rFonts w:hint="eastAsia"/>
        </w:rPr>
        <w:t>학회에 저자로서 참석하게 된다면, 최소한 같은 세션에서 발표하는 사람들과는 찾아가 인사하고 많은 이야기를 해보길 권한다</w:t>
      </w:r>
      <w:r>
        <w:t>.</w:t>
      </w:r>
      <w:r>
        <w:rPr>
          <w:rFonts w:hint="eastAsia"/>
        </w:rPr>
        <w:t xml:space="preserve"> 같은 분야를 연구하는 사람들 이므로 다른 세션 논문 저자들과 이야기 할 때보다 서로의 연구를 이해</w:t>
      </w:r>
      <w:bookmarkStart w:id="0" w:name="_GoBack"/>
      <w:bookmarkEnd w:id="0"/>
      <w:r>
        <w:rPr>
          <w:rFonts w:hint="eastAsia"/>
        </w:rPr>
        <w:t xml:space="preserve">하기 훨씬 쉽고 좋은 코멘트를 주고받으며 친해질 수 있다. 어차피 또 보게 될 확률이 </w:t>
      </w:r>
      <w:r w:rsidR="00A60C74">
        <w:rPr>
          <w:rFonts w:hint="eastAsia"/>
        </w:rPr>
        <w:t>높</w:t>
      </w:r>
      <w:r>
        <w:rPr>
          <w:rFonts w:hint="eastAsia"/>
        </w:rPr>
        <w:t xml:space="preserve">은 사람들이니 일찍 친해질 수록 좋다. </w:t>
      </w:r>
      <w:r w:rsidR="00DA2E17">
        <w:rPr>
          <w:rFonts w:hint="eastAsia"/>
        </w:rPr>
        <w:t>올해엔 일 부 사람들과 깊은 교류가 있었</w:t>
      </w:r>
      <w:r>
        <w:rPr>
          <w:rFonts w:hint="eastAsia"/>
        </w:rPr>
        <w:t>는데,</w:t>
      </w:r>
      <w:r w:rsidR="00DA2E17">
        <w:rPr>
          <w:rFonts w:hint="eastAsia"/>
        </w:rPr>
        <w:t xml:space="preserve"> 가장 깊게 교류한 사람은</w:t>
      </w:r>
      <w:r w:rsidR="007A34FC">
        <w:rPr>
          <w:rFonts w:hint="eastAsia"/>
        </w:rPr>
        <w:t xml:space="preserve"> </w:t>
      </w:r>
      <w:r w:rsidR="00DA2E17">
        <w:t xml:space="preserve">Tian </w:t>
      </w:r>
      <w:r w:rsidR="00DA2E17">
        <w:lastRenderedPageBreak/>
        <w:t>tan</w:t>
      </w:r>
      <w:r w:rsidR="007A34FC">
        <w:rPr>
          <w:rFonts w:hint="eastAsia"/>
        </w:rPr>
        <w:t>이다.</w:t>
      </w:r>
      <w:r w:rsidR="00016114">
        <w:rPr>
          <w:rFonts w:hint="eastAsia"/>
        </w:rPr>
        <w:t xml:space="preserve"> </w:t>
      </w:r>
      <w:r w:rsidR="00E65F17">
        <w:rPr>
          <w:rFonts w:hint="eastAsia"/>
        </w:rPr>
        <w:t>비록 나이는 어리지만T</w:t>
      </w:r>
      <w:r w:rsidR="00E65F17">
        <w:t>ian tan</w:t>
      </w:r>
      <w:r w:rsidR="00E65F17">
        <w:rPr>
          <w:rFonts w:hint="eastAsia"/>
        </w:rPr>
        <w:t>은</w:t>
      </w:r>
      <w:r w:rsidR="00016114">
        <w:rPr>
          <w:rFonts w:hint="eastAsia"/>
        </w:rPr>
        <w:t xml:space="preserve">  </w:t>
      </w:r>
      <w:r w:rsidR="00E65F17">
        <w:rPr>
          <w:rFonts w:hint="eastAsia"/>
        </w:rPr>
        <w:t xml:space="preserve">나와 나 의 연구에 가장 </w:t>
      </w:r>
      <w:r>
        <w:rPr>
          <w:rFonts w:hint="eastAsia"/>
        </w:rPr>
        <w:t>크게</w:t>
      </w:r>
      <w:r w:rsidR="00E65F17">
        <w:rPr>
          <w:rFonts w:hint="eastAsia"/>
        </w:rPr>
        <w:t xml:space="preserve"> 영향을 미친 사람이다. </w:t>
      </w:r>
      <w:r w:rsidR="00016114">
        <w:rPr>
          <w:rFonts w:hint="eastAsia"/>
        </w:rPr>
        <w:t>내 연구</w:t>
      </w:r>
      <w:r w:rsidR="00E65F17">
        <w:rPr>
          <w:rFonts w:hint="eastAsia"/>
        </w:rPr>
        <w:t>는</w:t>
      </w:r>
      <w:r w:rsidR="00016114">
        <w:rPr>
          <w:rFonts w:hint="eastAsia"/>
        </w:rPr>
        <w:t xml:space="preserve"> </w:t>
      </w:r>
      <w:r w:rsidR="00016114">
        <w:t>Tian tan</w:t>
      </w:r>
      <w:r w:rsidR="00016114">
        <w:rPr>
          <w:rFonts w:hint="eastAsia"/>
        </w:rPr>
        <w:t xml:space="preserve">의 </w:t>
      </w:r>
      <w:r w:rsidR="00016114">
        <w:t>SAS16</w:t>
      </w:r>
      <w:r w:rsidR="00016114">
        <w:rPr>
          <w:rFonts w:hint="eastAsia"/>
        </w:rPr>
        <w:t xml:space="preserve">발표에서 </w:t>
      </w:r>
      <w:r w:rsidR="00E65F17">
        <w:rPr>
          <w:rFonts w:hint="eastAsia"/>
        </w:rPr>
        <w:t>시작 되었다</w:t>
      </w:r>
      <w:r w:rsidR="00016114">
        <w:rPr>
          <w:rFonts w:hint="eastAsia"/>
        </w:rPr>
        <w:t xml:space="preserve">. </w:t>
      </w:r>
      <w:r w:rsidR="00E65F17">
        <w:rPr>
          <w:rFonts w:hint="eastAsia"/>
        </w:rPr>
        <w:t xml:space="preserve">교수님이 </w:t>
      </w:r>
      <w:r w:rsidR="00E65F17">
        <w:t>16</w:t>
      </w:r>
      <w:r w:rsidR="00E65F17">
        <w:rPr>
          <w:rFonts w:hint="eastAsia"/>
        </w:rPr>
        <w:t>년도에</w:t>
      </w:r>
      <w:r>
        <w:rPr>
          <w:rFonts w:hint="eastAsia"/>
        </w:rPr>
        <w:t xml:space="preserve"> T</w:t>
      </w:r>
      <w:r>
        <w:t>ian tan</w:t>
      </w:r>
      <w:r>
        <w:rPr>
          <w:rFonts w:hint="eastAsia"/>
        </w:rPr>
        <w:t>의</w:t>
      </w:r>
      <w:r w:rsidR="00E65F17">
        <w:rPr>
          <w:rFonts w:hint="eastAsia"/>
        </w:rPr>
        <w:t xml:space="preserve"> 발표를 들으시고  </w:t>
      </w:r>
      <w:r w:rsidR="00E65F17">
        <w:t>“</w:t>
      </w:r>
      <w:r w:rsidR="00E65F17">
        <w:rPr>
          <w:rFonts w:hint="eastAsia"/>
        </w:rPr>
        <w:t>아 우리도 포인터 분석을 해야겠다!</w:t>
      </w:r>
      <w:r w:rsidR="00E65F17">
        <w:t>”</w:t>
      </w:r>
      <w:r w:rsidR="00E65F17">
        <w:rPr>
          <w:rFonts w:hint="eastAsia"/>
        </w:rPr>
        <w:t xml:space="preserve"> 고 생각 하신 후 나의 모든 연구가 시작 되었다. </w:t>
      </w:r>
      <w:r>
        <w:rPr>
          <w:rFonts w:hint="eastAsia"/>
        </w:rPr>
        <w:t xml:space="preserve">이런 얘기들을 주고 받다 보니 다음 연구에 대한 얘기로 자연스럽게 이어졌고 이에 대한 </w:t>
      </w:r>
      <w:r>
        <w:t>co-work</w:t>
      </w:r>
      <w:r>
        <w:rPr>
          <w:rFonts w:hint="eastAsia"/>
        </w:rPr>
        <w:t xml:space="preserve"> 이야기까지도 </w:t>
      </w:r>
      <w:r w:rsidR="003A68A8">
        <w:rPr>
          <w:rFonts w:hint="eastAsia"/>
        </w:rPr>
        <w:t xml:space="preserve">나왔었다. 이처럼, 학회장에서 열심히 소통하다 보면 자신이 동경하는 사람들과 </w:t>
      </w:r>
      <w:r w:rsidR="003A68A8">
        <w:t>co-work</w:t>
      </w:r>
      <w:r w:rsidR="003A68A8">
        <w:rPr>
          <w:rFonts w:hint="eastAsia"/>
        </w:rPr>
        <w:t>할 수 있는 기회가 생길 수 도 있다.</w:t>
      </w:r>
    </w:p>
    <w:p w:rsidR="003A68A8" w:rsidRDefault="003A68A8" w:rsidP="00DA2E17"/>
    <w:p w:rsidR="00EF0994" w:rsidRDefault="00EF0994" w:rsidP="00DA2E17"/>
    <w:p w:rsidR="00EF0994" w:rsidRDefault="00EF0994" w:rsidP="00DA2E17"/>
    <w:p w:rsidR="00EF0994" w:rsidRDefault="00EF0994" w:rsidP="00DA2E17"/>
    <w:p w:rsidR="003A68A8" w:rsidRPr="003A68A8" w:rsidRDefault="00EF0994" w:rsidP="003A68A8">
      <w:pPr>
        <w:pStyle w:val="2"/>
        <w:rPr>
          <w:lang w:val="en-US"/>
        </w:rPr>
      </w:pPr>
      <w:r>
        <w:rPr>
          <w:rFonts w:hint="eastAsia"/>
          <w:lang w:val="en-US"/>
        </w:rPr>
        <w:t>목표로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 w:rsidR="003A7E91">
        <w:rPr>
          <w:rFonts w:hint="eastAsia"/>
          <w:lang w:val="en-US"/>
        </w:rPr>
        <w:t xml:space="preserve"> </w:t>
      </w:r>
      <w:r w:rsidR="003A7E91">
        <w:rPr>
          <w:rFonts w:hint="eastAsia"/>
          <w:lang w:val="en-US"/>
        </w:rPr>
        <w:t>학회가</w:t>
      </w:r>
      <w:r w:rsidR="003A7E91">
        <w:rPr>
          <w:rFonts w:hint="eastAsia"/>
          <w:lang w:val="en-US"/>
        </w:rPr>
        <w:t xml:space="preserve"> </w:t>
      </w:r>
      <w:r w:rsidR="00E671C7">
        <w:rPr>
          <w:rFonts w:hint="eastAsia"/>
          <w:lang w:val="en-US"/>
        </w:rPr>
        <w:t>한국</w:t>
      </w:r>
      <w:r w:rsidR="003A7E91">
        <w:rPr>
          <w:rFonts w:hint="eastAsia"/>
          <w:lang w:val="en-US"/>
        </w:rPr>
        <w:t>에서</w:t>
      </w:r>
      <w:r w:rsidR="003A7E91">
        <w:rPr>
          <w:rFonts w:hint="eastAsia"/>
          <w:lang w:val="en-US"/>
        </w:rPr>
        <w:t xml:space="preserve"> </w:t>
      </w:r>
      <w:r w:rsidR="003A7E91">
        <w:rPr>
          <w:rFonts w:hint="eastAsia"/>
          <w:lang w:val="en-US"/>
        </w:rPr>
        <w:t>열린다면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꼭</w:t>
      </w:r>
      <w:r w:rsidR="003A7E91">
        <w:rPr>
          <w:rFonts w:hint="eastAsia"/>
          <w:lang w:val="en-US"/>
        </w:rPr>
        <w:t xml:space="preserve"> </w:t>
      </w:r>
      <w:r w:rsidR="007946EC">
        <w:rPr>
          <w:rFonts w:hint="eastAsia"/>
          <w:lang w:val="en-US"/>
        </w:rPr>
        <w:t>논문을</w:t>
      </w:r>
      <w:r w:rsidR="007946EC">
        <w:rPr>
          <w:rFonts w:hint="eastAsia"/>
          <w:lang w:val="en-US"/>
        </w:rPr>
        <w:t xml:space="preserve"> </w:t>
      </w:r>
      <w:r w:rsidR="007946EC">
        <w:rPr>
          <w:rFonts w:hint="eastAsia"/>
          <w:lang w:val="en-US"/>
        </w:rPr>
        <w:t>내라</w:t>
      </w:r>
    </w:p>
    <w:p w:rsidR="003A68A8" w:rsidRDefault="003A7E91" w:rsidP="00EF0994">
      <w:pPr>
        <w:spacing w:line="300" w:lineRule="auto"/>
        <w:jc w:val="both"/>
      </w:pPr>
      <w:r>
        <w:rPr>
          <w:rFonts w:hint="eastAsia"/>
        </w:rPr>
        <w:t xml:space="preserve">만약 </w:t>
      </w:r>
      <w:r w:rsidR="00E671C7">
        <w:rPr>
          <w:rFonts w:hint="eastAsia"/>
        </w:rPr>
        <w:t>한국</w:t>
      </w:r>
      <w:r>
        <w:rPr>
          <w:rFonts w:hint="eastAsia"/>
        </w:rPr>
        <w:t xml:space="preserve">에서 자신이 목표로 하는 좋은 학회가 열린다면, 꼭 내볼 것을 권한다. 조금은 근거 없는 소리지만, 붙을 확률이 조금이라도 올라 </w:t>
      </w:r>
      <w:r w:rsidR="00E671C7">
        <w:rPr>
          <w:rFonts w:hint="eastAsia"/>
        </w:rPr>
        <w:t>갈 것이</w:t>
      </w:r>
      <w:r>
        <w:rPr>
          <w:rFonts w:hint="eastAsia"/>
        </w:rPr>
        <w:t xml:space="preserve">다. </w:t>
      </w:r>
      <w:r>
        <w:t>OOPSLA18</w:t>
      </w:r>
      <w:r w:rsidR="00E671C7">
        <w:rPr>
          <w:rFonts w:hint="eastAsia"/>
        </w:rPr>
        <w:t>에서 느낀</w:t>
      </w:r>
      <w:r>
        <w:rPr>
          <w:rFonts w:hint="eastAsia"/>
        </w:rPr>
        <w:t xml:space="preserve"> 또 다른 특징 중 하나는 </w:t>
      </w:r>
      <w:r>
        <w:t>MIT</w:t>
      </w:r>
      <w:r>
        <w:rPr>
          <w:rFonts w:hint="eastAsia"/>
        </w:rPr>
        <w:t xml:space="preserve">의 </w:t>
      </w:r>
      <w:r>
        <w:t>paper</w:t>
      </w:r>
      <w:r>
        <w:rPr>
          <w:rFonts w:hint="eastAsia"/>
        </w:rPr>
        <w:t xml:space="preserve">가 눈에 띄게 많았다는 것이다. </w:t>
      </w:r>
      <w:r w:rsidR="00E671C7">
        <w:rPr>
          <w:rFonts w:hint="eastAsia"/>
        </w:rPr>
        <w:t xml:space="preserve">올해 </w:t>
      </w:r>
      <w:r w:rsidR="00E671C7">
        <w:t>OOPSLA</w:t>
      </w:r>
      <w:r w:rsidR="00E671C7">
        <w:rPr>
          <w:rFonts w:hint="eastAsia"/>
        </w:rPr>
        <w:t xml:space="preserve"> 학회장은 </w:t>
      </w:r>
      <w:r>
        <w:t>MIT</w:t>
      </w:r>
      <w:r>
        <w:rPr>
          <w:rFonts w:hint="eastAsia"/>
        </w:rPr>
        <w:t xml:space="preserve"> 에서 버스한번이면 갈 수 있는 거리에 있었는데, 그 때문인지 </w:t>
      </w:r>
      <w:r>
        <w:t>MIT</w:t>
      </w:r>
      <w:r>
        <w:rPr>
          <w:rFonts w:hint="eastAsia"/>
        </w:rPr>
        <w:t xml:space="preserve">학생들이 유난히 많이 참석을 한 것을 느낄 수 있었다. 참석한 것 뿐만 아니라 </w:t>
      </w:r>
      <w:r w:rsidR="007946EC">
        <w:rPr>
          <w:rFonts w:hint="eastAsia"/>
        </w:rPr>
        <w:t xml:space="preserve">논문도 많이 </w:t>
      </w:r>
      <w:r w:rsidR="007946EC">
        <w:t>accept</w:t>
      </w:r>
      <w:r w:rsidR="007946EC">
        <w:rPr>
          <w:rFonts w:hint="eastAsia"/>
        </w:rPr>
        <w:t xml:space="preserve"> 되었는데, </w:t>
      </w:r>
      <w:r w:rsidR="007946EC">
        <w:t>MIT</w:t>
      </w:r>
      <w:r w:rsidR="007946EC">
        <w:rPr>
          <w:rFonts w:hint="eastAsia"/>
        </w:rPr>
        <w:t>학생들도 이번에</w:t>
      </w:r>
      <w:r w:rsidR="00E671C7">
        <w:rPr>
          <w:rFonts w:hint="eastAsia"/>
        </w:rPr>
        <w:t xml:space="preserve"> </w:t>
      </w:r>
      <w:r w:rsidR="00E671C7">
        <w:t>MIT</w:t>
      </w:r>
      <w:r w:rsidR="00E671C7">
        <w:rPr>
          <w:rFonts w:hint="eastAsia"/>
        </w:rPr>
        <w:t>에서</w:t>
      </w:r>
      <w:r w:rsidR="007946EC">
        <w:rPr>
          <w:rFonts w:hint="eastAsia"/>
        </w:rPr>
        <w:t xml:space="preserve"> 많이 붙었다고 이야기 하더라.</w:t>
      </w:r>
      <w:r w:rsidR="00E671C7">
        <w:rPr>
          <w:rFonts w:hint="eastAsia"/>
        </w:rPr>
        <w:t xml:space="preserve"> </w:t>
      </w:r>
    </w:p>
    <w:p w:rsidR="00E671C7" w:rsidRDefault="00E671C7" w:rsidP="00E671C7">
      <w:pPr>
        <w:jc w:val="both"/>
      </w:pPr>
    </w:p>
    <w:p w:rsidR="00EF0994" w:rsidRDefault="00EF0994" w:rsidP="00E671C7">
      <w:pPr>
        <w:jc w:val="both"/>
      </w:pPr>
    </w:p>
    <w:p w:rsidR="00EF0994" w:rsidRDefault="00EF0994" w:rsidP="00E671C7">
      <w:pPr>
        <w:jc w:val="both"/>
      </w:pPr>
    </w:p>
    <w:p w:rsidR="00E671C7" w:rsidRPr="003A68A8" w:rsidRDefault="00631371" w:rsidP="00E671C7">
      <w:pPr>
        <w:pStyle w:val="2"/>
        <w:rPr>
          <w:lang w:val="en-US"/>
        </w:rPr>
      </w:pPr>
      <w:r>
        <w:rPr>
          <w:lang w:val="en-US"/>
        </w:rPr>
        <w:t>Talks</w:t>
      </w:r>
    </w:p>
    <w:p w:rsidR="00E671C7" w:rsidRDefault="00C415FA" w:rsidP="00E671C7">
      <w:pPr>
        <w:jc w:val="both"/>
      </w:pPr>
      <w:r>
        <w:rPr>
          <w:rFonts w:hint="eastAsia"/>
        </w:rPr>
        <w:t xml:space="preserve">재미있게 들었던 </w:t>
      </w:r>
      <w:r w:rsidR="00631371">
        <w:t>talk</w:t>
      </w:r>
      <w:r>
        <w:rPr>
          <w:rFonts w:hint="eastAsia"/>
        </w:rPr>
        <w:t>들을 몇개 소개하겠다.</w:t>
      </w:r>
    </w:p>
    <w:p w:rsidR="00C415FA" w:rsidRDefault="00C415FA" w:rsidP="00E671C7">
      <w:pPr>
        <w:jc w:val="both"/>
      </w:pPr>
    </w:p>
    <w:p w:rsidR="00C415FA" w:rsidRPr="00C415FA" w:rsidRDefault="00C415FA" w:rsidP="00EF0994">
      <w:pPr>
        <w:pStyle w:val="af5"/>
        <w:numPr>
          <w:ilvl w:val="0"/>
          <w:numId w:val="18"/>
        </w:numPr>
        <w:spacing w:line="300" w:lineRule="auto"/>
        <w:ind w:leftChars="0"/>
        <w:jc w:val="both"/>
        <w:rPr>
          <w:lang w:val="en-US"/>
        </w:rPr>
      </w:pPr>
      <w:r w:rsidRPr="00C415FA">
        <w:rPr>
          <w:lang w:val="en-US"/>
        </w:rPr>
        <w:t>Explicit Direct Instruction in Programming Education</w:t>
      </w:r>
    </w:p>
    <w:p w:rsidR="00C734D9" w:rsidRDefault="00C415FA" w:rsidP="00EF0994">
      <w:pPr>
        <w:spacing w:line="300" w:lineRule="auto"/>
        <w:jc w:val="both"/>
        <w:rPr>
          <w:rFonts w:ascii="Helvetica Neue" w:hAnsi="Helvetica Neue"/>
          <w:color w:val="333333"/>
          <w:sz w:val="27"/>
          <w:szCs w:val="27"/>
        </w:rPr>
      </w:pPr>
      <w:r>
        <w:t>“</w:t>
      </w:r>
      <w:r>
        <w:rPr>
          <w:rFonts w:hint="eastAsia"/>
        </w:rPr>
        <w:t>어떻게 학생들에게 프로그래밍을 가르쳐야 하는가?</w:t>
      </w:r>
      <w:r>
        <w:t>”</w:t>
      </w:r>
      <w:r>
        <w:rPr>
          <w:rFonts w:hint="eastAsia"/>
        </w:rPr>
        <w:t xml:space="preserve"> 에 대한 이야기를 들을 수 있었다. 학생들에게 프로그래밍을 가르치는 방법은 크게 </w:t>
      </w:r>
      <w:r>
        <w:t>2</w:t>
      </w:r>
      <w:r>
        <w:rPr>
          <w:rFonts w:hint="eastAsia"/>
        </w:rPr>
        <w:t xml:space="preserve">가지 방법이 </w:t>
      </w:r>
      <w:r w:rsidR="00C734D9">
        <w:rPr>
          <w:rFonts w:hint="eastAsia"/>
        </w:rPr>
        <w:t>있다고 한다</w:t>
      </w:r>
      <w:r>
        <w:rPr>
          <w:rFonts w:hint="eastAsia"/>
        </w:rPr>
        <w:t xml:space="preserve">. 첫번째는, 선생님으로서 최소한의 역할만을 하고 학생들이 스스로 프로그래밍의 재미와 원리를 깨우칠 수 있도록 하는 것이다. 두번째 방법은, </w:t>
      </w:r>
      <w:r w:rsidR="00C734D9">
        <w:rPr>
          <w:rFonts w:hint="eastAsia"/>
        </w:rPr>
        <w:t xml:space="preserve">학생이 알아야 하는 모든 것들을 알려주며 가르치는 방법이다. 발표하신 분이 주장은 두번째 방법이 더 효과적이라는 것이다. </w:t>
      </w:r>
      <w:r w:rsidR="00C734D9">
        <w:t>Programming Education</w:t>
      </w:r>
      <w:proofErr w:type="spellStart"/>
      <w:r w:rsidR="00C734D9">
        <w:rPr>
          <w:rFonts w:hint="eastAsia"/>
        </w:rPr>
        <w:t>으로</w:t>
      </w:r>
      <w:proofErr w:type="spellEnd"/>
      <w:r w:rsidR="00C734D9">
        <w:rPr>
          <w:rFonts w:hint="eastAsia"/>
        </w:rPr>
        <w:t xml:space="preserve"> 연구하는 사람들은 한번 들어보는 것도 좋을 것이다.</w:t>
      </w:r>
    </w:p>
    <w:p w:rsidR="00EF0994" w:rsidRDefault="00EF0994" w:rsidP="00E671C7">
      <w:pPr>
        <w:jc w:val="both"/>
      </w:pPr>
    </w:p>
    <w:p w:rsidR="00045C92" w:rsidRDefault="00045C92" w:rsidP="00E671C7">
      <w:pPr>
        <w:jc w:val="both"/>
      </w:pPr>
    </w:p>
    <w:p w:rsidR="00045C92" w:rsidRDefault="00045C92" w:rsidP="00E671C7">
      <w:pPr>
        <w:jc w:val="both"/>
      </w:pPr>
    </w:p>
    <w:p w:rsidR="00045C92" w:rsidRDefault="00045C92" w:rsidP="00E671C7">
      <w:pPr>
        <w:jc w:val="both"/>
      </w:pPr>
    </w:p>
    <w:p w:rsidR="00C734D9" w:rsidRDefault="00C734D9" w:rsidP="00C734D9">
      <w:pPr>
        <w:pStyle w:val="af5"/>
        <w:numPr>
          <w:ilvl w:val="0"/>
          <w:numId w:val="18"/>
        </w:numPr>
        <w:ind w:leftChars="0"/>
        <w:jc w:val="both"/>
        <w:rPr>
          <w:lang w:val="en-US"/>
        </w:rPr>
      </w:pPr>
      <w:r>
        <w:rPr>
          <w:lang w:val="en-US"/>
        </w:rPr>
        <w:t>The DaCapo Benchmark Suite: A Methodological, Engineering, and Social Journey</w:t>
      </w:r>
    </w:p>
    <w:p w:rsidR="00C734D9" w:rsidRDefault="00A062B6" w:rsidP="00EF0994">
      <w:pPr>
        <w:spacing w:line="300" w:lineRule="auto"/>
        <w:jc w:val="both"/>
      </w:pPr>
      <w:r>
        <w:t>DaCapo Benchmark</w:t>
      </w:r>
      <w:r>
        <w:rPr>
          <w:rFonts w:hint="eastAsia"/>
        </w:rPr>
        <w:t xml:space="preserve">라는 최고 권위의 </w:t>
      </w:r>
      <w:r w:rsidR="00C734D9">
        <w:rPr>
          <w:rFonts w:hint="eastAsia"/>
        </w:rPr>
        <w:t xml:space="preserve">자바 </w:t>
      </w:r>
      <w:r w:rsidR="00045C92">
        <w:rPr>
          <w:rFonts w:hint="eastAsia"/>
        </w:rPr>
        <w:t>프로그램</w:t>
      </w:r>
      <w:r w:rsidR="00C734D9">
        <w:rPr>
          <w:rFonts w:hint="eastAsia"/>
        </w:rPr>
        <w:t xml:space="preserve"> </w:t>
      </w:r>
      <w:r>
        <w:rPr>
          <w:rFonts w:hint="eastAsia"/>
        </w:rPr>
        <w:t>벤치마크가 어떻게 만들어지고 관리되는지에 대한 이야기를 들을 수 있었다. 나의 연구</w:t>
      </w:r>
      <w:r w:rsidR="00C219A2">
        <w:rPr>
          <w:rFonts w:hint="eastAsia"/>
        </w:rPr>
        <w:t>는</w:t>
      </w:r>
      <w:r>
        <w:rPr>
          <w:rFonts w:hint="eastAsia"/>
        </w:rPr>
        <w:t xml:space="preserve"> 주로 </w:t>
      </w:r>
      <w:r>
        <w:t>Java program</w:t>
      </w:r>
      <w:r>
        <w:rPr>
          <w:rFonts w:hint="eastAsia"/>
        </w:rPr>
        <w:t xml:space="preserve">을 타겟으로 하기 때문에, 나의 모든 아이디어는 </w:t>
      </w:r>
      <w:r>
        <w:t xml:space="preserve">DaCapo Benchmark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실험적으로 검증을 거쳤</w:t>
      </w:r>
      <w:r w:rsidR="00045C92">
        <w:rPr>
          <w:rFonts w:hint="eastAsia"/>
        </w:rPr>
        <w:t>었</w:t>
      </w:r>
      <w:r>
        <w:rPr>
          <w:rFonts w:hint="eastAsia"/>
        </w:rPr>
        <w:t xml:space="preserve">다. 나 뿐만 아니라 모든 </w:t>
      </w:r>
      <w:r>
        <w:t>Java program</w:t>
      </w:r>
      <w:r>
        <w:rPr>
          <w:rFonts w:hint="eastAsia"/>
        </w:rPr>
        <w:t>에 대한 연구</w:t>
      </w:r>
      <w:r w:rsidR="00C219A2">
        <w:rPr>
          <w:rFonts w:hint="eastAsia"/>
        </w:rPr>
        <w:t>에서</w:t>
      </w:r>
      <w:r>
        <w:rPr>
          <w:rFonts w:hint="eastAsia"/>
        </w:rPr>
        <w:t xml:space="preserve"> </w:t>
      </w:r>
      <w:r>
        <w:t>DaCapo Benchmark</w:t>
      </w:r>
      <w:r>
        <w:rPr>
          <w:rFonts w:hint="eastAsia"/>
        </w:rPr>
        <w:t xml:space="preserve">는 </w:t>
      </w:r>
      <w:r w:rsidR="00434C47">
        <w:rPr>
          <w:rFonts w:hint="eastAsia"/>
        </w:rPr>
        <w:t>반드시</w:t>
      </w:r>
      <w:r w:rsidR="00C219A2">
        <w:rPr>
          <w:rFonts w:hint="eastAsia"/>
        </w:rPr>
        <w:t xml:space="preserve"> 검증을</w:t>
      </w:r>
      <w:r w:rsidR="00434C47">
        <w:rPr>
          <w:rFonts w:hint="eastAsia"/>
        </w:rPr>
        <w:t xml:space="preserve"> 거쳐야 하는 또 하나의 </w:t>
      </w:r>
      <w:r w:rsidR="00434C47">
        <w:t>reviewer</w:t>
      </w:r>
      <w:r w:rsidR="00434C47">
        <w:rPr>
          <w:rFonts w:hint="eastAsia"/>
        </w:rPr>
        <w:t xml:space="preserve">이다. 이런 권위있는 </w:t>
      </w:r>
      <w:r w:rsidR="00434C47">
        <w:t>Benchmark</w:t>
      </w:r>
      <w:proofErr w:type="spellStart"/>
      <w:r w:rsidR="00434C47">
        <w:rPr>
          <w:rFonts w:hint="eastAsia"/>
        </w:rPr>
        <w:t>를</w:t>
      </w:r>
      <w:proofErr w:type="spellEnd"/>
      <w:r w:rsidR="00434C47">
        <w:rPr>
          <w:rFonts w:hint="eastAsia"/>
        </w:rPr>
        <w:t xml:space="preserve"> 만들었다는 것만으로 발표에서 </w:t>
      </w:r>
      <w:r w:rsidR="00045C92">
        <w:rPr>
          <w:rFonts w:hint="eastAsia"/>
        </w:rPr>
        <w:t>자부심이</w:t>
      </w:r>
      <w:r w:rsidR="00434C47">
        <w:rPr>
          <w:rFonts w:hint="eastAsia"/>
        </w:rPr>
        <w:t xml:space="preserve"> 느껴졌었다. </w:t>
      </w:r>
      <w:r w:rsidR="00C219A2">
        <w:rPr>
          <w:rFonts w:hint="eastAsia"/>
        </w:rPr>
        <w:t xml:space="preserve">아무 지원없이 스스로의 동기부여로 시작한 프로젝트였고, 좋은 벤치마크로서의 역할을 다할 수 있도록 오랬 동안 연구했음을 알 수 있었다. </w:t>
      </w:r>
      <w:r w:rsidR="00C219A2">
        <w:t>DaCapo Benchmark</w:t>
      </w:r>
      <w:r w:rsidR="00C219A2">
        <w:rPr>
          <w:rFonts w:hint="eastAsia"/>
        </w:rPr>
        <w:t xml:space="preserve">에서 나쁜 성능을 보이는 기술(연구)들은 좋지 못한 기술이라며 다시 한번 생각해 봐야 한다고, 강력하게 얘기하시던 모습이 인상적이었다. </w:t>
      </w:r>
      <w:r w:rsidR="00631371">
        <w:rPr>
          <w:rFonts w:hint="eastAsia"/>
        </w:rPr>
        <w:t xml:space="preserve">좋은 </w:t>
      </w:r>
      <w:r w:rsidR="00631371">
        <w:t>Benchmark</w:t>
      </w:r>
      <w:proofErr w:type="spellStart"/>
      <w:r w:rsidR="00631371">
        <w:rPr>
          <w:rFonts w:hint="eastAsia"/>
        </w:rPr>
        <w:t>를</w:t>
      </w:r>
      <w:proofErr w:type="spellEnd"/>
      <w:r w:rsidR="00631371">
        <w:rPr>
          <w:rFonts w:hint="eastAsia"/>
        </w:rPr>
        <w:t xml:space="preserve"> 만드는 것은 큰 </w:t>
      </w:r>
      <w:r w:rsidR="00631371">
        <w:t>contribution</w:t>
      </w:r>
      <w:r w:rsidR="00631371">
        <w:rPr>
          <w:rFonts w:hint="eastAsia"/>
        </w:rPr>
        <w:t>임이 분명 하고 좋은 연구이다.</w:t>
      </w:r>
    </w:p>
    <w:p w:rsidR="00EF0994" w:rsidRDefault="00EF0994" w:rsidP="00EF0994">
      <w:pPr>
        <w:spacing w:line="300" w:lineRule="auto"/>
        <w:jc w:val="both"/>
      </w:pPr>
    </w:p>
    <w:p w:rsidR="00631371" w:rsidRDefault="00631371" w:rsidP="00C219A2">
      <w:pPr>
        <w:jc w:val="both"/>
      </w:pPr>
    </w:p>
    <w:p w:rsidR="00631371" w:rsidRDefault="00631371" w:rsidP="00631371">
      <w:pPr>
        <w:pStyle w:val="af5"/>
        <w:numPr>
          <w:ilvl w:val="0"/>
          <w:numId w:val="18"/>
        </w:numPr>
        <w:ind w:leftChars="0"/>
        <w:jc w:val="both"/>
        <w:rPr>
          <w:lang w:val="en-US"/>
        </w:rPr>
      </w:pPr>
      <w:r>
        <w:rPr>
          <w:lang w:val="en-US"/>
        </w:rPr>
        <w:t>Decompiling Ethereum Bytecode and Detecting Gas-Focused Vulnerabilities.</w:t>
      </w:r>
    </w:p>
    <w:p w:rsidR="00631371" w:rsidRDefault="00871EF3" w:rsidP="00EF0994">
      <w:pPr>
        <w:spacing w:line="300" w:lineRule="auto"/>
        <w:jc w:val="both"/>
      </w:pPr>
      <w:r>
        <w:rPr>
          <w:rFonts w:hint="eastAsia"/>
        </w:rPr>
        <w:t xml:space="preserve">최근 가장 </w:t>
      </w:r>
      <w:proofErr w:type="spellStart"/>
      <w:r>
        <w:rPr>
          <w:rFonts w:hint="eastAsia"/>
        </w:rPr>
        <w:t>핫</w:t>
      </w:r>
      <w:proofErr w:type="spellEnd"/>
      <w:r>
        <w:rPr>
          <w:rFonts w:hint="eastAsia"/>
        </w:rPr>
        <w:t xml:space="preserve"> 한 연구들 중 하나인 Smart Contract 취약점 탐지에 대한 톡이었는데, </w:t>
      </w:r>
      <w:r>
        <w:t>EVM</w:t>
      </w:r>
      <w:r>
        <w:rPr>
          <w:rFonts w:hint="eastAsia"/>
        </w:rPr>
        <w:t xml:space="preserve"> </w:t>
      </w:r>
      <w:r>
        <w:t>Bytecode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decompile</w:t>
      </w:r>
      <w:r>
        <w:rPr>
          <w:rFonts w:hint="eastAsia"/>
        </w:rPr>
        <w:t xml:space="preserve">하는 테크닉을 다루고 있다. 이 연구는 주어진 </w:t>
      </w:r>
      <w:r>
        <w:t>EVM Bytecode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high level 3-address-code</w:t>
      </w:r>
      <w:r>
        <w:rPr>
          <w:rFonts w:hint="eastAsia"/>
        </w:rPr>
        <w:t xml:space="preserve">로 </w:t>
      </w:r>
      <w:r>
        <w:t>decompile</w:t>
      </w:r>
      <w:r>
        <w:rPr>
          <w:rFonts w:hint="eastAsia"/>
        </w:rPr>
        <w:t xml:space="preserve"> 해주는 데 특이한 점은 </w:t>
      </w:r>
      <w:r>
        <w:t xml:space="preserve">declarative logic </w:t>
      </w:r>
      <w:r>
        <w:rPr>
          <w:rFonts w:hint="eastAsia"/>
        </w:rPr>
        <w:t xml:space="preserve">을 이용해 구현을 했다는 것. 이 </w:t>
      </w:r>
      <w:proofErr w:type="spellStart"/>
      <w:r>
        <w:t>decompiler</w:t>
      </w:r>
      <w:proofErr w:type="spellEnd"/>
      <w:r>
        <w:rPr>
          <w:rFonts w:hint="eastAsia"/>
        </w:rPr>
        <w:t xml:space="preserve">는 약 </w:t>
      </w:r>
      <w:r>
        <w:t>99.98%</w:t>
      </w:r>
      <w:r>
        <w:rPr>
          <w:rFonts w:hint="eastAsia"/>
        </w:rPr>
        <w:t xml:space="preserve">의 </w:t>
      </w:r>
      <w:r>
        <w:t>Bytecode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cover</w:t>
      </w:r>
      <w:r>
        <w:rPr>
          <w:rFonts w:hint="eastAsia"/>
        </w:rPr>
        <w:t xml:space="preserve">할 수 있다고 한다. 나왔던 질문 중 흥미로웠던 것은 </w:t>
      </w:r>
      <w:r w:rsidR="007C4396">
        <w:t>“</w:t>
      </w:r>
      <w:proofErr w:type="spellStart"/>
      <w:r w:rsidR="007C4396">
        <w:t>decmopile</w:t>
      </w:r>
      <w:proofErr w:type="spellEnd"/>
      <w:r w:rsidR="007C4396">
        <w:rPr>
          <w:rFonts w:hint="eastAsia"/>
        </w:rPr>
        <w:t>된 코드가 실행이 되는가?</w:t>
      </w:r>
      <w:r w:rsidR="007C4396">
        <w:t>”</w:t>
      </w:r>
      <w:r w:rsidR="007C4396">
        <w:rPr>
          <w:rFonts w:hint="eastAsia"/>
        </w:rPr>
        <w:t xml:space="preserve"> 였는데, </w:t>
      </w:r>
      <w:r w:rsidR="007C4396">
        <w:t>decompile</w:t>
      </w:r>
      <w:r w:rsidR="007C4396">
        <w:rPr>
          <w:rFonts w:hint="eastAsia"/>
        </w:rPr>
        <w:t>된 코드가</w:t>
      </w:r>
      <w:r w:rsidR="007C4396">
        <w:t xml:space="preserve"> </w:t>
      </w:r>
      <w:r w:rsidR="007C4396">
        <w:rPr>
          <w:rFonts w:hint="eastAsia"/>
        </w:rPr>
        <w:t>실행할 수 있는 코드는 아</w:t>
      </w:r>
      <w:r w:rsidR="003628EF">
        <w:rPr>
          <w:rFonts w:hint="eastAsia"/>
        </w:rPr>
        <w:t>닐 수 있다고</w:t>
      </w:r>
      <w:r w:rsidR="007C4396">
        <w:rPr>
          <w:rFonts w:hint="eastAsia"/>
        </w:rPr>
        <w:t xml:space="preserve"> 한다. </w:t>
      </w:r>
    </w:p>
    <w:p w:rsidR="007C4396" w:rsidRDefault="007C4396" w:rsidP="00631371">
      <w:pPr>
        <w:jc w:val="both"/>
      </w:pPr>
    </w:p>
    <w:p w:rsidR="003628EF" w:rsidRDefault="003628EF" w:rsidP="003628EF">
      <w:pPr>
        <w:pStyle w:val="a"/>
        <w:numPr>
          <w:ilvl w:val="0"/>
          <w:numId w:val="0"/>
        </w:numPr>
      </w:pPr>
    </w:p>
    <w:p w:rsidR="003628EF" w:rsidRDefault="003628EF" w:rsidP="003628EF">
      <w:pPr>
        <w:pStyle w:val="2"/>
        <w:rPr>
          <w:lang w:val="en-US"/>
        </w:rPr>
      </w:pPr>
      <w:r>
        <w:rPr>
          <w:rFonts w:hint="eastAsia"/>
          <w:lang w:val="en-US"/>
        </w:rPr>
        <w:t>논문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소개</w:t>
      </w:r>
    </w:p>
    <w:p w:rsidR="003628EF" w:rsidRPr="003628EF" w:rsidRDefault="003628EF" w:rsidP="003628EF"/>
    <w:p w:rsidR="003628EF" w:rsidRDefault="003628EF" w:rsidP="003628EF">
      <w:pPr>
        <w:pStyle w:val="af5"/>
        <w:numPr>
          <w:ilvl w:val="0"/>
          <w:numId w:val="19"/>
        </w:numPr>
        <w:ind w:leftChars="0"/>
        <w:jc w:val="both"/>
        <w:rPr>
          <w:lang w:val="en-US"/>
        </w:rPr>
      </w:pPr>
      <w:r>
        <w:rPr>
          <w:lang w:val="en-US"/>
        </w:rPr>
        <w:t>Precision-Guided Context Sensitivity for Points-to Analysis</w:t>
      </w:r>
    </w:p>
    <w:p w:rsidR="00A06C29" w:rsidRPr="00AE070E" w:rsidRDefault="006967C7" w:rsidP="00EF0994">
      <w:pPr>
        <w:spacing w:line="300" w:lineRule="auto"/>
        <w:jc w:val="both"/>
      </w:pPr>
      <w:r>
        <w:t>Precision</w:t>
      </w:r>
      <w:r>
        <w:rPr>
          <w:rFonts w:hint="eastAsia"/>
        </w:rPr>
        <w:t xml:space="preserve"> </w:t>
      </w:r>
      <w:r>
        <w:t>critical</w:t>
      </w:r>
      <w:r>
        <w:rPr>
          <w:rFonts w:hint="eastAsia"/>
        </w:rPr>
        <w:t xml:space="preserve">한 </w:t>
      </w:r>
      <w:r>
        <w:t>method</w:t>
      </w:r>
      <w:r>
        <w:rPr>
          <w:rFonts w:hint="eastAsia"/>
        </w:rPr>
        <w:t xml:space="preserve">들의 특징을 제시하고 이를 전 분석을 이용해 찾고자 했던 연구이고, 나의 연구들과 가장 관련이 깊은 논문이다. 실험에 따르면 약 </w:t>
      </w:r>
      <w:r>
        <w:t>20%</w:t>
      </w:r>
      <w:r>
        <w:rPr>
          <w:rFonts w:hint="eastAsia"/>
        </w:rPr>
        <w:t xml:space="preserve">정도의 </w:t>
      </w:r>
      <w:r>
        <w:t>method</w:t>
      </w:r>
      <w:r>
        <w:rPr>
          <w:rFonts w:hint="eastAsia"/>
        </w:rPr>
        <w:t xml:space="preserve">들에게 </w:t>
      </w:r>
      <w:r>
        <w:t>2-object</w:t>
      </w:r>
      <w:r>
        <w:rPr>
          <w:rFonts w:hint="eastAsia"/>
        </w:rPr>
        <w:t xml:space="preserve"> </w:t>
      </w:r>
      <w:r>
        <w:t>sensitivity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적용하였지만 모든 </w:t>
      </w:r>
      <w:r>
        <w:t>method</w:t>
      </w:r>
      <w:r>
        <w:rPr>
          <w:rFonts w:hint="eastAsia"/>
        </w:rPr>
        <w:t xml:space="preserve">들에게 적용한 것의 </w:t>
      </w:r>
      <w:r>
        <w:t>98%</w:t>
      </w:r>
      <w:r>
        <w:rPr>
          <w:rFonts w:hint="eastAsia"/>
        </w:rPr>
        <w:t xml:space="preserve"> </w:t>
      </w:r>
      <w:r>
        <w:t>precision</w:t>
      </w:r>
      <w:r>
        <w:rPr>
          <w:rFonts w:hint="eastAsia"/>
        </w:rPr>
        <w:t xml:space="preserve">을 유지했음을 보였다. 나의 작년 연구는 </w:t>
      </w:r>
      <w:r>
        <w:t>precision critical</w:t>
      </w:r>
      <w:r>
        <w:rPr>
          <w:rFonts w:hint="eastAsia"/>
        </w:rPr>
        <w:t xml:space="preserve">한 </w:t>
      </w:r>
      <w:r>
        <w:t>method</w:t>
      </w:r>
      <w:r>
        <w:rPr>
          <w:rFonts w:hint="eastAsia"/>
        </w:rPr>
        <w:t xml:space="preserve">들을 </w:t>
      </w:r>
      <w:r>
        <w:t>machine learning</w:t>
      </w:r>
      <w:r>
        <w:rPr>
          <w:rFonts w:hint="eastAsia"/>
        </w:rPr>
        <w:t xml:space="preserve">을 이용해 찾는 방법을 제시했는데, </w:t>
      </w:r>
      <w:r w:rsidR="00CE11D2">
        <w:rPr>
          <w:rFonts w:hint="eastAsia"/>
        </w:rPr>
        <w:t xml:space="preserve">작년 연구의 단점 </w:t>
      </w:r>
      <w:r w:rsidR="00CE11D2">
        <w:rPr>
          <w:rFonts w:hint="eastAsia"/>
        </w:rPr>
        <w:lastRenderedPageBreak/>
        <w:t xml:space="preserve">중 하나가 성능은 좋은데 왜 잘되는지 설명을 할 수 없었다는 것이었다. 반면 이 논문의 가장 큰 장점은 왜 잘 되는지를 설명을 잘 해 놓음으로써 독자들이 왜 잘 되는지 이해 할 수 있다는 것이다. 작은 </w:t>
      </w:r>
      <w:r w:rsidR="00CE11D2">
        <w:t>criticize</w:t>
      </w:r>
      <w:proofErr w:type="spellStart"/>
      <w:r w:rsidR="00CE11D2">
        <w:rPr>
          <w:rFonts w:hint="eastAsia"/>
        </w:rPr>
        <w:t>를</w:t>
      </w:r>
      <w:proofErr w:type="spellEnd"/>
      <w:r w:rsidR="00CE11D2">
        <w:rPr>
          <w:rFonts w:hint="eastAsia"/>
        </w:rPr>
        <w:t xml:space="preserve"> 하자면, </w:t>
      </w:r>
      <w:r w:rsidR="00A06C29">
        <w:rPr>
          <w:rFonts w:hint="eastAsia"/>
        </w:rPr>
        <w:t xml:space="preserve">이 연구에서 제시한 </w:t>
      </w:r>
      <w:r w:rsidR="00A06C29">
        <w:t>heuristic</w:t>
      </w:r>
      <w:r w:rsidR="00A06C29">
        <w:rPr>
          <w:rFonts w:hint="eastAsia"/>
        </w:rPr>
        <w:t xml:space="preserve">은 큰 프로그램에 대해선 아직 </w:t>
      </w:r>
      <w:r w:rsidR="00A06C29">
        <w:t>unscalable</w:t>
      </w:r>
      <w:r w:rsidR="00A06C29">
        <w:rPr>
          <w:rFonts w:hint="eastAsia"/>
        </w:rPr>
        <w:t xml:space="preserve">하다는 것이다. </w:t>
      </w:r>
      <w:proofErr w:type="spellStart"/>
      <w:r w:rsidR="00A06C29">
        <w:t>Dacapo</w:t>
      </w:r>
      <w:proofErr w:type="spellEnd"/>
      <w:r w:rsidR="00A06C29">
        <w:t xml:space="preserve"> Benchmark</w:t>
      </w:r>
      <w:r w:rsidR="00A06C29">
        <w:rPr>
          <w:rFonts w:hint="eastAsia"/>
        </w:rPr>
        <w:t xml:space="preserve">에서 </w:t>
      </w:r>
      <w:r w:rsidR="00A06C29">
        <w:t>2-obj</w:t>
      </w:r>
      <w:r w:rsidR="00A06C29">
        <w:rPr>
          <w:rFonts w:hint="eastAsia"/>
        </w:rPr>
        <w:t>가 제한시간 안에 분석을 끝내지 못하는 프로그램이 있는데(</w:t>
      </w:r>
      <w:proofErr w:type="spellStart"/>
      <w:r w:rsidR="00A06C29">
        <w:t>jython</w:t>
      </w:r>
      <w:proofErr w:type="spellEnd"/>
      <w:r w:rsidR="00A06C29">
        <w:rPr>
          <w:rFonts w:hint="eastAsia"/>
        </w:rPr>
        <w:t>),</w:t>
      </w:r>
      <w:r w:rsidR="00A06C29">
        <w:t xml:space="preserve"> </w:t>
      </w:r>
      <w:r w:rsidR="00A06C29">
        <w:rPr>
          <w:rFonts w:hint="eastAsia"/>
        </w:rPr>
        <w:t xml:space="preserve">이 연구가 제시한 </w:t>
      </w:r>
      <w:r w:rsidR="00A06C29">
        <w:t>heuristic</w:t>
      </w:r>
      <w:r w:rsidR="00A06C29">
        <w:rPr>
          <w:rFonts w:hint="eastAsia"/>
        </w:rPr>
        <w:t xml:space="preserve">은 </w:t>
      </w:r>
      <w:r w:rsidR="00045C92">
        <w:rPr>
          <w:rFonts w:hint="eastAsia"/>
        </w:rPr>
        <w:t>그</w:t>
      </w:r>
      <w:r w:rsidR="00A06C29">
        <w:rPr>
          <w:rFonts w:hint="eastAsia"/>
        </w:rPr>
        <w:t xml:space="preserve"> 프로그램에 대해선 분석이 제한시간 안에 끝나지 않는다. 선택적으로 </w:t>
      </w:r>
      <w:r w:rsidR="00A06C29">
        <w:t>context sensitivity</w:t>
      </w:r>
      <w:proofErr w:type="spellStart"/>
      <w:r w:rsidR="00A06C29">
        <w:rPr>
          <w:rFonts w:hint="eastAsia"/>
        </w:rPr>
        <w:t>를</w:t>
      </w:r>
      <w:proofErr w:type="spellEnd"/>
      <w:r w:rsidR="00A06C29">
        <w:rPr>
          <w:rFonts w:hint="eastAsia"/>
        </w:rPr>
        <w:t xml:space="preserve"> 적용하는 것의 큰 목적 중 하나는 큰 프로그램을 분석 가능하게 만드는 것이기에, </w:t>
      </w:r>
      <w:proofErr w:type="spellStart"/>
      <w:r w:rsidR="00A06C29">
        <w:t>jython</w:t>
      </w:r>
      <w:proofErr w:type="spellEnd"/>
      <w:r w:rsidR="00A06C29">
        <w:rPr>
          <w:rFonts w:hint="eastAsia"/>
        </w:rPr>
        <w:t xml:space="preserve">에 대해 분석이 끝나지 않는다는 점은 약점이라 할 수 있다. 우리의 작년 연구에서는 </w:t>
      </w:r>
      <w:proofErr w:type="spellStart"/>
      <w:r w:rsidR="00A06C29">
        <w:t>jython</w:t>
      </w:r>
      <w:proofErr w:type="spellEnd"/>
      <w:r w:rsidR="00A06C29">
        <w:rPr>
          <w:rFonts w:hint="eastAsia"/>
        </w:rPr>
        <w:t xml:space="preserve">조차 빠르게 끝나는 </w:t>
      </w:r>
      <w:r w:rsidR="00A06C29">
        <w:t>very scalable</w:t>
      </w:r>
      <w:r w:rsidR="00A06C29">
        <w:rPr>
          <w:rFonts w:hint="eastAsia"/>
        </w:rPr>
        <w:t xml:space="preserve">한 </w:t>
      </w:r>
      <w:r w:rsidR="00A06C29">
        <w:t>heuristic</w:t>
      </w:r>
      <w:r w:rsidR="00A06C29">
        <w:rPr>
          <w:rFonts w:hint="eastAsia"/>
        </w:rPr>
        <w:t xml:space="preserve">을 제시 했었다. </w:t>
      </w:r>
    </w:p>
    <w:p w:rsidR="006967C7" w:rsidRPr="00A06C29" w:rsidRDefault="006967C7" w:rsidP="003628EF">
      <w:pPr>
        <w:jc w:val="both"/>
      </w:pPr>
    </w:p>
    <w:p w:rsidR="006967C7" w:rsidRPr="006967C7" w:rsidRDefault="006967C7" w:rsidP="003628EF">
      <w:pPr>
        <w:jc w:val="both"/>
      </w:pPr>
    </w:p>
    <w:p w:rsidR="006967C7" w:rsidRDefault="006967C7" w:rsidP="003628EF">
      <w:pPr>
        <w:jc w:val="both"/>
      </w:pPr>
    </w:p>
    <w:p w:rsidR="006967C7" w:rsidRDefault="006967C7" w:rsidP="006967C7">
      <w:pPr>
        <w:pStyle w:val="af5"/>
        <w:numPr>
          <w:ilvl w:val="0"/>
          <w:numId w:val="19"/>
        </w:numPr>
        <w:ind w:leftChars="0"/>
        <w:jc w:val="both"/>
        <w:rPr>
          <w:lang w:val="en-US"/>
        </w:rPr>
      </w:pPr>
      <w:proofErr w:type="spellStart"/>
      <w:r>
        <w:rPr>
          <w:lang w:val="en-US"/>
        </w:rPr>
        <w:t>MadMax</w:t>
      </w:r>
      <w:proofErr w:type="spellEnd"/>
      <w:r>
        <w:rPr>
          <w:lang w:val="en-US"/>
        </w:rPr>
        <w:t>: Surviving Our-of-Gas Conditions in Ethereum Smart Contracts</w:t>
      </w:r>
    </w:p>
    <w:p w:rsidR="006967C7" w:rsidRPr="00F80D9B" w:rsidRDefault="00AE070E" w:rsidP="00EF0994">
      <w:pPr>
        <w:spacing w:line="300" w:lineRule="auto"/>
        <w:jc w:val="both"/>
      </w:pPr>
      <w:r>
        <w:rPr>
          <w:rFonts w:hint="eastAsia"/>
        </w:rPr>
        <w:t xml:space="preserve">이 논문은 </w:t>
      </w:r>
      <w:r>
        <w:t>Ethereum Byte code</w:t>
      </w:r>
      <w:r>
        <w:rPr>
          <w:rFonts w:hint="eastAsia"/>
        </w:rPr>
        <w:t xml:space="preserve">로부터 </w:t>
      </w:r>
      <w:r>
        <w:t>gas</w:t>
      </w:r>
      <w:r>
        <w:rPr>
          <w:rFonts w:hint="eastAsia"/>
        </w:rPr>
        <w:t>와 관련된 취약점을</w:t>
      </w:r>
      <w:r w:rsidR="00FE29AA">
        <w:rPr>
          <w:rFonts w:hint="eastAsia"/>
        </w:rPr>
        <w:t xml:space="preserve"> 정적 분석을 통해 자동으로</w:t>
      </w:r>
      <w:r>
        <w:rPr>
          <w:rFonts w:hint="eastAsia"/>
        </w:rPr>
        <w:t xml:space="preserve"> </w:t>
      </w:r>
      <w:r>
        <w:t>detect</w:t>
      </w:r>
      <w:r w:rsidR="00FE29AA">
        <w:rPr>
          <w:rFonts w:hint="eastAsia"/>
        </w:rPr>
        <w:t xml:space="preserve">하고자 하였다. </w:t>
      </w:r>
      <w:r w:rsidR="00FE29AA">
        <w:t>Smart Contract</w:t>
      </w:r>
      <w:r w:rsidR="00FE29AA">
        <w:rPr>
          <w:rFonts w:hint="eastAsia"/>
        </w:rPr>
        <w:t xml:space="preserve">는 요즘 가장 </w:t>
      </w:r>
      <w:proofErr w:type="spellStart"/>
      <w:r w:rsidR="00FE29AA">
        <w:rPr>
          <w:rFonts w:hint="eastAsia"/>
        </w:rPr>
        <w:t>핫</w:t>
      </w:r>
      <w:proofErr w:type="spellEnd"/>
      <w:r w:rsidR="00FE29AA">
        <w:rPr>
          <w:rFonts w:hint="eastAsia"/>
        </w:rPr>
        <w:t xml:space="preserve"> 한 주제 중 하나이다. </w:t>
      </w:r>
      <w:r w:rsidR="002F107A">
        <w:t>Smart Contract</w:t>
      </w:r>
      <w:r w:rsidR="002F107A">
        <w:rPr>
          <w:rFonts w:hint="eastAsia"/>
        </w:rPr>
        <w:t xml:space="preserve">의 취약점은 큰 경제적 피해로 이어지기 때문이다. 좋은 주제이고, </w:t>
      </w:r>
      <w:r w:rsidR="002F107A">
        <w:t>distinguished paper award</w:t>
      </w:r>
      <w:r w:rsidR="002F107A">
        <w:rPr>
          <w:rFonts w:hint="eastAsia"/>
        </w:rPr>
        <w:t xml:space="preserve">까지 받았기에 발표장에 사람도 가장 많았었다. 이 논문의 특이한 점은 </w:t>
      </w:r>
      <w:r w:rsidR="002F107A">
        <w:t>byte code</w:t>
      </w:r>
      <w:proofErr w:type="spellStart"/>
      <w:r w:rsidR="002F107A">
        <w:rPr>
          <w:rFonts w:hint="eastAsia"/>
        </w:rPr>
        <w:t>를</w:t>
      </w:r>
      <w:proofErr w:type="spellEnd"/>
      <w:r w:rsidR="002F107A">
        <w:rPr>
          <w:rFonts w:hint="eastAsia"/>
        </w:rPr>
        <w:t xml:space="preserve"> 분석 한다는 것이다. 주어진 </w:t>
      </w:r>
      <w:r w:rsidR="002F107A">
        <w:t>byte code</w:t>
      </w:r>
      <w:proofErr w:type="spellStart"/>
      <w:r w:rsidR="002F107A">
        <w:rPr>
          <w:rFonts w:hint="eastAsia"/>
        </w:rPr>
        <w:t>를</w:t>
      </w:r>
      <w:proofErr w:type="spellEnd"/>
      <w:r w:rsidR="002F107A">
        <w:rPr>
          <w:rFonts w:hint="eastAsia"/>
        </w:rPr>
        <w:t xml:space="preserve"> 우선 </w:t>
      </w:r>
      <w:r w:rsidR="002F107A">
        <w:t>3-address code</w:t>
      </w:r>
      <w:r w:rsidR="002F107A">
        <w:rPr>
          <w:rFonts w:hint="eastAsia"/>
        </w:rPr>
        <w:t xml:space="preserve">형태의 중간 언어로 </w:t>
      </w:r>
      <w:r w:rsidR="002F107A">
        <w:t xml:space="preserve">decompile </w:t>
      </w:r>
      <w:r w:rsidR="002F107A">
        <w:rPr>
          <w:rFonts w:hint="eastAsia"/>
        </w:rPr>
        <w:t xml:space="preserve">한 후, 그 위에서 정적 분석을 통해 취약점을 </w:t>
      </w:r>
      <w:r w:rsidR="002F107A">
        <w:t>detect</w:t>
      </w:r>
      <w:r w:rsidR="002F107A">
        <w:rPr>
          <w:rFonts w:hint="eastAsia"/>
        </w:rPr>
        <w:t xml:space="preserve">한다. 정적 분석은 다양한 취약점을 검출해 내는데 그 중에는, </w:t>
      </w:r>
      <w:r w:rsidR="002F107A">
        <w:t>unbounded mass operation(user</w:t>
      </w:r>
      <w:r w:rsidR="002F107A">
        <w:rPr>
          <w:rFonts w:hint="eastAsia"/>
        </w:rPr>
        <w:t xml:space="preserve">의 </w:t>
      </w:r>
      <w:r w:rsidR="002F107A">
        <w:t>input</w:t>
      </w:r>
      <w:r w:rsidR="002F107A">
        <w:rPr>
          <w:rFonts w:hint="eastAsia"/>
        </w:rPr>
        <w:t xml:space="preserve">이 매우 큰 </w:t>
      </w:r>
      <w:r w:rsidR="002F107A">
        <w:t>loop</w:t>
      </w:r>
      <w:r w:rsidR="002F107A">
        <w:rPr>
          <w:rFonts w:hint="eastAsia"/>
        </w:rPr>
        <w:t xml:space="preserve">의 </w:t>
      </w:r>
      <w:r w:rsidR="002F107A">
        <w:t>iteration</w:t>
      </w:r>
      <w:r w:rsidR="002F107A">
        <w:rPr>
          <w:rFonts w:hint="eastAsia"/>
        </w:rPr>
        <w:t xml:space="preserve">을 초래해 많은 양의 </w:t>
      </w:r>
      <w:r w:rsidR="002F107A">
        <w:t>Gas</w:t>
      </w:r>
      <w:proofErr w:type="spellStart"/>
      <w:r w:rsidR="002F107A">
        <w:rPr>
          <w:rFonts w:hint="eastAsia"/>
        </w:rPr>
        <w:t>를</w:t>
      </w:r>
      <w:proofErr w:type="spellEnd"/>
      <w:r w:rsidR="002F107A">
        <w:rPr>
          <w:rFonts w:hint="eastAsia"/>
        </w:rPr>
        <w:t xml:space="preserve"> 소모하게 하는 것</w:t>
      </w:r>
      <w:r w:rsidR="002F107A">
        <w:t>),</w:t>
      </w:r>
      <w:r w:rsidR="002F107A">
        <w:rPr>
          <w:rFonts w:hint="eastAsia"/>
        </w:rPr>
        <w:t xml:space="preserve"> </w:t>
      </w:r>
      <w:r w:rsidR="00F80D9B">
        <w:t>Non-Isolated External Calls(</w:t>
      </w:r>
      <w:r w:rsidR="00F80D9B">
        <w:rPr>
          <w:rFonts w:hint="eastAsia"/>
        </w:rPr>
        <w:t>외부 함수때문에 문제가 발생하는 것</w:t>
      </w:r>
      <w:r w:rsidR="00F80D9B">
        <w:t xml:space="preserve">) </w:t>
      </w:r>
      <w:r w:rsidR="00F80D9B">
        <w:rPr>
          <w:rFonts w:hint="eastAsia"/>
        </w:rPr>
        <w:t xml:space="preserve">그리고 우리가 잘 알고 있는 </w:t>
      </w:r>
      <w:r w:rsidR="00F80D9B">
        <w:t>integer overflow</w:t>
      </w:r>
      <w:r w:rsidR="00F80D9B">
        <w:rPr>
          <w:rFonts w:hint="eastAsia"/>
        </w:rPr>
        <w:t xml:space="preserve">등이 있다. 이들을 검출해 내는 </w:t>
      </w:r>
      <w:r w:rsidR="00F80D9B">
        <w:t>data-log</w:t>
      </w:r>
      <w:r w:rsidR="00F80D9B">
        <w:rPr>
          <w:rFonts w:hint="eastAsia"/>
        </w:rPr>
        <w:t xml:space="preserve"> </w:t>
      </w:r>
      <w:r w:rsidR="00F80D9B">
        <w:t>logic</w:t>
      </w:r>
      <w:r w:rsidR="00F80D9B">
        <w:rPr>
          <w:rFonts w:hint="eastAsia"/>
        </w:rPr>
        <w:t xml:space="preserve">을 디자인 했으며 많은 취약점을 검출해 냈다. 이 </w:t>
      </w:r>
      <w:r w:rsidR="00F80D9B">
        <w:t>tool</w:t>
      </w:r>
      <w:r w:rsidR="00F80D9B">
        <w:rPr>
          <w:rFonts w:hint="eastAsia"/>
        </w:rPr>
        <w:t xml:space="preserve">은 </w:t>
      </w:r>
      <w:r w:rsidR="00F80D9B">
        <w:t>Ethereum block chain</w:t>
      </w:r>
      <w:r w:rsidR="00F80D9B">
        <w:rPr>
          <w:rFonts w:hint="eastAsia"/>
        </w:rPr>
        <w:t xml:space="preserve"> 상의 대부분의 </w:t>
      </w:r>
      <w:r w:rsidR="00F80D9B">
        <w:t>byte</w:t>
      </w:r>
      <w:r w:rsidR="00F80D9B">
        <w:rPr>
          <w:rFonts w:hint="eastAsia"/>
        </w:rPr>
        <w:t xml:space="preserve"> 코드를 분석 할 수 있을 정도로 </w:t>
      </w:r>
      <w:r w:rsidR="00F80D9B">
        <w:t>Scalability</w:t>
      </w:r>
      <w:r w:rsidR="00F80D9B">
        <w:rPr>
          <w:rFonts w:hint="eastAsia"/>
        </w:rPr>
        <w:t>가 높은 것이 장점이다.</w:t>
      </w:r>
    </w:p>
    <w:p w:rsidR="00FE29AA" w:rsidRPr="002F107A" w:rsidRDefault="00FE29AA" w:rsidP="006967C7"/>
    <w:p w:rsidR="00AE070E" w:rsidRPr="00F80D9B" w:rsidRDefault="00AE070E" w:rsidP="006967C7"/>
    <w:p w:rsidR="006967C7" w:rsidRDefault="006967C7" w:rsidP="006967C7">
      <w:pPr>
        <w:pStyle w:val="af5"/>
        <w:numPr>
          <w:ilvl w:val="0"/>
          <w:numId w:val="19"/>
        </w:numPr>
        <w:ind w:leftChars="0"/>
        <w:jc w:val="both"/>
        <w:rPr>
          <w:lang w:val="en-US"/>
        </w:rPr>
      </w:pPr>
      <w:r>
        <w:rPr>
          <w:rFonts w:hint="eastAsia"/>
          <w:lang w:val="en-US"/>
        </w:rPr>
        <w:t>Format Abstraction for Sparse Tensor Algebra Com</w:t>
      </w:r>
      <w:r w:rsidR="00F80D9B">
        <w:rPr>
          <w:lang w:val="en-US"/>
        </w:rPr>
        <w:t>p</w:t>
      </w:r>
      <w:r>
        <w:rPr>
          <w:rFonts w:hint="eastAsia"/>
          <w:lang w:val="en-US"/>
        </w:rPr>
        <w:t>ilers</w:t>
      </w:r>
    </w:p>
    <w:p w:rsidR="006967C7" w:rsidRDefault="0093481B" w:rsidP="00EF0994">
      <w:pPr>
        <w:spacing w:line="300" w:lineRule="auto"/>
        <w:jc w:val="both"/>
      </w:pPr>
      <w:r>
        <w:rPr>
          <w:rFonts w:hint="eastAsia"/>
        </w:rPr>
        <w:t xml:space="preserve">이 연구도 우리처럼 사람이 손으로 하기 힘들어 하는 것을 자동화 한 연구이다. </w:t>
      </w:r>
      <w:r>
        <w:t>Tensor algebra</w:t>
      </w:r>
      <w:r w:rsidR="00A60C74">
        <w:rPr>
          <w:rFonts w:hint="eastAsia"/>
        </w:rPr>
        <w:t>는</w:t>
      </w:r>
      <w:r>
        <w:rPr>
          <w:rFonts w:hint="eastAsia"/>
        </w:rPr>
        <w:t xml:space="preserve"> 대중적으로 많이 쓰이는 다차원 데이터 계산용 </w:t>
      </w:r>
      <w:r>
        <w:t>tool</w:t>
      </w:r>
      <w:proofErr w:type="spellStart"/>
      <w:r>
        <w:rPr>
          <w:rFonts w:hint="eastAsia"/>
        </w:rPr>
        <w:t>로서</w:t>
      </w:r>
      <w:proofErr w:type="spellEnd"/>
      <w:r>
        <w:rPr>
          <w:rFonts w:hint="eastAsia"/>
        </w:rPr>
        <w:t>, 머신 러닝, 데이터 분석 등에 사용된다.</w:t>
      </w:r>
      <w:r>
        <w:t xml:space="preserve"> Tensor algebra</w:t>
      </w:r>
      <w:r>
        <w:rPr>
          <w:rFonts w:hint="eastAsia"/>
        </w:rPr>
        <w:t xml:space="preserve">에서는 다양한 데이터 </w:t>
      </w:r>
      <w:r>
        <w:t>format</w:t>
      </w:r>
      <w:r>
        <w:rPr>
          <w:rFonts w:hint="eastAsia"/>
        </w:rPr>
        <w:t xml:space="preserve">이 존재하는데, </w:t>
      </w:r>
      <w:r>
        <w:t>SCR, COO, DIA, ELL, HASH</w:t>
      </w:r>
      <w:r>
        <w:rPr>
          <w:rFonts w:hint="eastAsia"/>
        </w:rPr>
        <w:t xml:space="preserve">등이 있고, 각 </w:t>
      </w:r>
      <w:r>
        <w:t>format</w:t>
      </w:r>
      <w:r>
        <w:rPr>
          <w:rFonts w:hint="eastAsia"/>
        </w:rPr>
        <w:t xml:space="preserve">마다 장단점이 존재하고 적합한 상황이 따로 있다고 한다. 문제는 사용자가 어떤 </w:t>
      </w:r>
      <w:r>
        <w:t>format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사용하다가 다른 </w:t>
      </w:r>
      <w:r>
        <w:t>format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바꿔서 </w:t>
      </w:r>
      <w:r>
        <w:t>Tensor</w:t>
      </w:r>
      <w:r>
        <w:rPr>
          <w:rFonts w:hint="eastAsia"/>
        </w:rPr>
        <w:t xml:space="preserve"> </w:t>
      </w:r>
      <w:r>
        <w:t>algebra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계산하려면 코드를 완전히 새로 짜야 한다는 것이고 이 과정이 어렵다는 것이다. 이 연구는 이 과정을 안전하게 자동으로 바꾸어 주는 방법을 제시 </w:t>
      </w:r>
      <w:r>
        <w:rPr>
          <w:rFonts w:hint="eastAsia"/>
        </w:rPr>
        <w:lastRenderedPageBreak/>
        <w:t>했</w:t>
      </w:r>
      <w:r w:rsidR="0010676E">
        <w:rPr>
          <w:rFonts w:hint="eastAsia"/>
        </w:rPr>
        <w:t xml:space="preserve">다. 우리의 Data-driven 연구와 </w:t>
      </w:r>
      <w:r w:rsidR="0010676E">
        <w:t>motivation</w:t>
      </w:r>
      <w:r w:rsidR="0010676E">
        <w:rPr>
          <w:rFonts w:hint="eastAsia"/>
        </w:rPr>
        <w:t>이 비슷해 자세한 내용은 정확히 이해하지는 못했지만 motivation에 대한 공감은 많이 할 수 있었다.</w:t>
      </w:r>
      <w:r w:rsidR="0010676E">
        <w:t xml:space="preserve"> </w:t>
      </w:r>
      <w:r w:rsidR="0010676E">
        <w:rPr>
          <w:rFonts w:hint="eastAsia"/>
        </w:rPr>
        <w:t xml:space="preserve">주 저자가  </w:t>
      </w:r>
      <w:r w:rsidR="0010676E">
        <w:t>MIT</w:t>
      </w:r>
      <w:r w:rsidR="0010676E">
        <w:rPr>
          <w:rFonts w:hint="eastAsia"/>
        </w:rPr>
        <w:t>학생 인데, 이번 학회에서 점심 시간에 우연히 계속 같이 앉게 되어 얘기도 많이 했었다.</w:t>
      </w:r>
      <w:r w:rsidR="0010676E">
        <w:t xml:space="preserve"> MIT</w:t>
      </w:r>
      <w:r w:rsidR="0010676E">
        <w:rPr>
          <w:rFonts w:hint="eastAsia"/>
        </w:rPr>
        <w:t xml:space="preserve">나 </w:t>
      </w:r>
      <w:r w:rsidR="0010676E">
        <w:t>Harvard</w:t>
      </w:r>
      <w:r w:rsidR="0010676E">
        <w:rPr>
          <w:rFonts w:hint="eastAsia"/>
        </w:rPr>
        <w:t xml:space="preserve">에 대해 많은 정보를 주었고, 마지막 날 점심시간 후 </w:t>
      </w:r>
      <w:r w:rsidR="0010676E">
        <w:t>“</w:t>
      </w:r>
      <w:r w:rsidR="0010676E">
        <w:rPr>
          <w:rFonts w:hint="eastAsia"/>
        </w:rPr>
        <w:t xml:space="preserve">내년 </w:t>
      </w:r>
      <w:r w:rsidR="0010676E">
        <w:t>OOPSLA19 Athena</w:t>
      </w:r>
      <w:r w:rsidR="0010676E">
        <w:rPr>
          <w:rFonts w:hint="eastAsia"/>
        </w:rPr>
        <w:t>에서 보자!</w:t>
      </w:r>
      <w:r w:rsidR="0010676E">
        <w:t>”</w:t>
      </w:r>
      <w:r w:rsidR="0010676E">
        <w:rPr>
          <w:rFonts w:hint="eastAsia"/>
        </w:rPr>
        <w:t xml:space="preserve"> 하며 헤어졌다.</w:t>
      </w:r>
    </w:p>
    <w:p w:rsidR="00EF0994" w:rsidRDefault="00EF0994" w:rsidP="00EF0994">
      <w:pPr>
        <w:spacing w:line="300" w:lineRule="auto"/>
        <w:jc w:val="both"/>
      </w:pPr>
    </w:p>
    <w:p w:rsidR="00EF0994" w:rsidRDefault="00EF0994" w:rsidP="00EF0994">
      <w:pPr>
        <w:spacing w:line="300" w:lineRule="auto"/>
        <w:jc w:val="both"/>
      </w:pPr>
    </w:p>
    <w:p w:rsidR="00EF0994" w:rsidRDefault="00EF0994" w:rsidP="00EF0994">
      <w:pPr>
        <w:pStyle w:val="2"/>
        <w:rPr>
          <w:lang w:val="en-US"/>
        </w:rPr>
      </w:pPr>
      <w:r>
        <w:rPr>
          <w:rFonts w:hint="eastAsia"/>
          <w:lang w:val="en-US"/>
        </w:rPr>
        <w:t>후기</w:t>
      </w:r>
    </w:p>
    <w:p w:rsidR="00EF0994" w:rsidRDefault="009E5194" w:rsidP="004A507B">
      <w:pPr>
        <w:spacing w:line="300" w:lineRule="auto"/>
        <w:jc w:val="both"/>
      </w:pPr>
      <w:r>
        <w:rPr>
          <w:rFonts w:hint="eastAsia"/>
        </w:rPr>
        <w:t>연구 시작부터 학회 발표</w:t>
      </w:r>
      <w:r>
        <w:t>(</w:t>
      </w:r>
      <w:r>
        <w:rPr>
          <w:rFonts w:hint="eastAsia"/>
        </w:rPr>
        <w:t>전</w:t>
      </w:r>
      <w:r>
        <w:t>)</w:t>
      </w:r>
      <w:r>
        <w:rPr>
          <w:rFonts w:hint="eastAsia"/>
        </w:rPr>
        <w:t>까지</w:t>
      </w:r>
      <w:r w:rsidR="002E5E88">
        <w:rPr>
          <w:rFonts w:hint="eastAsia"/>
        </w:rPr>
        <w:t xml:space="preserve"> 굉장히</w:t>
      </w:r>
      <w:r>
        <w:rPr>
          <w:rFonts w:hint="eastAsia"/>
        </w:rPr>
        <w:t xml:space="preserve"> </w:t>
      </w:r>
      <w:r w:rsidR="002E5E88">
        <w:rPr>
          <w:rFonts w:hint="eastAsia"/>
        </w:rPr>
        <w:t>즐거웠던 연구였다</w:t>
      </w:r>
      <w:r>
        <w:rPr>
          <w:rFonts w:hint="eastAsia"/>
        </w:rPr>
        <w:t xml:space="preserve">. </w:t>
      </w:r>
      <w:r>
        <w:t>Tunneling</w:t>
      </w:r>
      <w:r>
        <w:rPr>
          <w:rFonts w:hint="eastAsia"/>
        </w:rPr>
        <w:t xml:space="preserve">이라는 멋진 아이디어를 만들어 냈을 때 느낀 짜릿함, </w:t>
      </w:r>
      <w:r>
        <w:t>Tunneling</w:t>
      </w:r>
      <w:r>
        <w:rPr>
          <w:rFonts w:hint="eastAsia"/>
        </w:rPr>
        <w:t xml:space="preserve">이라는 문제를 탐구하면서 느낀 재미, </w:t>
      </w:r>
      <w:r>
        <w:t>Tunneling</w:t>
      </w:r>
      <w:r>
        <w:rPr>
          <w:rFonts w:hint="eastAsia"/>
        </w:rPr>
        <w:t xml:space="preserve">이 실제로 엄청난 성능 향상을 가져옴을 </w:t>
      </w:r>
      <w:r>
        <w:t>evaluation</w:t>
      </w:r>
      <w:r>
        <w:rPr>
          <w:rFonts w:hint="eastAsia"/>
        </w:rPr>
        <w:t>을 통해 확인할 때의 통쾌함</w:t>
      </w:r>
      <w:r w:rsidR="00ED7B8B">
        <w:rPr>
          <w:rFonts w:hint="eastAsia"/>
        </w:rPr>
        <w:t xml:space="preserve"> 등이 기억에 남는다</w:t>
      </w:r>
      <w:r>
        <w:rPr>
          <w:rFonts w:hint="eastAsia"/>
        </w:rPr>
        <w:t xml:space="preserve">. </w:t>
      </w:r>
      <w:r w:rsidR="00A170C0">
        <w:rPr>
          <w:rFonts w:hint="eastAsia"/>
        </w:rPr>
        <w:t xml:space="preserve">내년에도 </w:t>
      </w:r>
      <w:r w:rsidR="00A170C0">
        <w:t>Context Sensitivity</w:t>
      </w:r>
      <w:r w:rsidR="00A170C0">
        <w:rPr>
          <w:rFonts w:hint="eastAsia"/>
        </w:rPr>
        <w:t>로 연구를 할 것이다.</w:t>
      </w:r>
      <w:r>
        <w:rPr>
          <w:rFonts w:hint="eastAsia"/>
        </w:rPr>
        <w:t xml:space="preserve"> 내년에는 발표까지 완벽하게 마무리 할 것이다.</w:t>
      </w:r>
    </w:p>
    <w:p w:rsidR="009E5194" w:rsidRDefault="009E5194" w:rsidP="004A507B">
      <w:pPr>
        <w:spacing w:line="300" w:lineRule="auto"/>
        <w:jc w:val="both"/>
      </w:pPr>
    </w:p>
    <w:p w:rsidR="001C01B2" w:rsidRDefault="004A507B" w:rsidP="004A507B">
      <w:pPr>
        <w:spacing w:line="300" w:lineRule="auto"/>
        <w:jc w:val="both"/>
      </w:pPr>
      <w:r>
        <w:rPr>
          <w:rFonts w:hint="eastAsia"/>
        </w:rPr>
        <w:t xml:space="preserve">올해 역시 연구가 성공적으로 끝난 가장 큰 이유는 생산적인 연구 미팅이다. 생산적인 연구 미팅이 이어진다면 멋진 연구가 완성된다. 초기 연구미팅에선 좋은 문제를 찾아 </w:t>
      </w:r>
      <w:r>
        <w:t>discuss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하며 강력한 </w:t>
      </w:r>
      <w:r>
        <w:t>motivation</w:t>
      </w:r>
      <w:r>
        <w:rPr>
          <w:rFonts w:hint="eastAsia"/>
        </w:rPr>
        <w:t xml:space="preserve">을 갖추었고, 중반 연구미팅에선 </w:t>
      </w:r>
      <w:r>
        <w:t xml:space="preserve">approach </w:t>
      </w:r>
      <w:r>
        <w:rPr>
          <w:rFonts w:hint="eastAsia"/>
        </w:rPr>
        <w:t xml:space="preserve">에 대한 깊은 </w:t>
      </w:r>
      <w:r>
        <w:t>discuss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해가며 논문을 </w:t>
      </w:r>
      <w:r w:rsidR="002E5E88">
        <w:rPr>
          <w:rFonts w:hint="eastAsia"/>
        </w:rPr>
        <w:t>탄탄하게</w:t>
      </w:r>
      <w:r>
        <w:rPr>
          <w:rFonts w:hint="eastAsia"/>
        </w:rPr>
        <w:t xml:space="preserve"> 만들었으며</w:t>
      </w:r>
      <w:r>
        <w:t>,</w:t>
      </w:r>
      <w:r>
        <w:rPr>
          <w:rFonts w:hint="eastAsia"/>
        </w:rPr>
        <w:t xml:space="preserve"> 후반 연구미팅에선 새로운 발견 등을 정리하며 논문의 내용을 풍성하게 만들었다. 모든 미팅이 성공적인 것은 아니었지만, 모든 미팅이 성공적이 되도록 노력하</w:t>
      </w:r>
      <w:r w:rsidR="00ED7B8B">
        <w:rPr>
          <w:rFonts w:hint="eastAsia"/>
        </w:rPr>
        <w:t>는 것이 중요한 것 같다</w:t>
      </w:r>
      <w:r>
        <w:rPr>
          <w:rFonts w:hint="eastAsia"/>
        </w:rPr>
        <w:t xml:space="preserve">. </w:t>
      </w:r>
      <w:r w:rsidR="001C01B2">
        <w:rPr>
          <w:rFonts w:hint="eastAsia"/>
        </w:rPr>
        <w:t xml:space="preserve">매 미팅 마다 최소 하나의 새로운 포인트라도 만들어 갈 수 있도록 노력 하면 연구는 목표로 하는 곳의 </w:t>
      </w:r>
      <w:r w:rsidR="001C01B2">
        <w:t>due</w:t>
      </w:r>
      <w:r w:rsidR="001C01B2">
        <w:rPr>
          <w:rFonts w:hint="eastAsia"/>
        </w:rPr>
        <w:t xml:space="preserve">안에 반드시 완성할 수 있다. 매번 생산적이고 적극적인 미팅으로 이번 연구를 이끌어 주신 </w:t>
      </w:r>
      <w:proofErr w:type="spellStart"/>
      <w:r w:rsidR="001C01B2">
        <w:rPr>
          <w:rFonts w:hint="eastAsia"/>
        </w:rPr>
        <w:t>오학주</w:t>
      </w:r>
      <w:proofErr w:type="spellEnd"/>
      <w:r w:rsidR="001C01B2">
        <w:rPr>
          <w:rFonts w:hint="eastAsia"/>
        </w:rPr>
        <w:t xml:space="preserve"> 교수님께 감사하다고 전해드리고 싶다. 또한 나의 </w:t>
      </w:r>
      <w:r w:rsidR="002E5E88">
        <w:t>r</w:t>
      </w:r>
      <w:r w:rsidR="001C01B2">
        <w:t>esearch mate</w:t>
      </w:r>
      <w:r w:rsidR="001C01B2">
        <w:rPr>
          <w:rFonts w:hint="eastAsia"/>
        </w:rPr>
        <w:t xml:space="preserve"> 세훈이 형에게도 격한 감사를 전하고 싶다. 내 다음 연구 또한 </w:t>
      </w:r>
      <w:r w:rsidR="001C01B2">
        <w:t>OOPSLA</w:t>
      </w:r>
      <w:proofErr w:type="spellStart"/>
      <w:r w:rsidR="001C01B2">
        <w:rPr>
          <w:rFonts w:hint="eastAsia"/>
        </w:rPr>
        <w:t>를</w:t>
      </w:r>
      <w:proofErr w:type="spellEnd"/>
      <w:r w:rsidR="001C01B2">
        <w:rPr>
          <w:rFonts w:hint="eastAsia"/>
        </w:rPr>
        <w:t xml:space="preserve"> 목표로 하고 있다. 처음 대학원에 입학하면서 세운 목표가 </w:t>
      </w:r>
      <w:r w:rsidR="001C01B2">
        <w:t xml:space="preserve">OOPSLA </w:t>
      </w:r>
      <w:r w:rsidR="001C01B2">
        <w:rPr>
          <w:rFonts w:hint="eastAsia"/>
        </w:rPr>
        <w:t xml:space="preserve">개근하기 였는데 목표달성을 할 수 있도록 </w:t>
      </w:r>
      <w:r w:rsidR="00D037B6">
        <w:rPr>
          <w:rFonts w:hint="eastAsia"/>
        </w:rPr>
        <w:t>노력 할</w:t>
      </w:r>
      <w:r w:rsidR="001C01B2">
        <w:rPr>
          <w:rFonts w:hint="eastAsia"/>
        </w:rPr>
        <w:t xml:space="preserve"> 것이다. </w:t>
      </w:r>
    </w:p>
    <w:p w:rsidR="001C01B2" w:rsidRDefault="001C01B2" w:rsidP="004A507B">
      <w:pPr>
        <w:spacing w:line="300" w:lineRule="auto"/>
        <w:jc w:val="both"/>
      </w:pPr>
    </w:p>
    <w:p w:rsidR="004A507B" w:rsidRPr="001C01B2" w:rsidRDefault="001C01B2" w:rsidP="004A507B">
      <w:pPr>
        <w:spacing w:line="300" w:lineRule="auto"/>
        <w:jc w:val="both"/>
      </w:pPr>
      <w:r>
        <w:rPr>
          <w:rFonts w:hint="eastAsia"/>
        </w:rPr>
        <w:t xml:space="preserve">이쯤에서 나의 두번째  </w:t>
      </w:r>
      <w:r>
        <w:t>Trip report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마무리 하겠다.</w:t>
      </w:r>
    </w:p>
    <w:sectPr w:rsidR="004A507B" w:rsidRPr="001C01B2">
      <w:footerReference w:type="default" r:id="rId8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0E47" w:rsidRDefault="00FA0E47">
      <w:r>
        <w:separator/>
      </w:r>
    </w:p>
  </w:endnote>
  <w:endnote w:type="continuationSeparator" w:id="0">
    <w:p w:rsidR="00FA0E47" w:rsidRDefault="00FA0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507B" w:rsidRDefault="004A507B">
        <w:pPr>
          <w:pStyle w:val="af3"/>
        </w:pPr>
        <w:r w:rsidRPr="00B42DC3">
          <w:rPr>
            <w:rFonts w:asciiTheme="majorEastAsia" w:eastAsiaTheme="majorEastAsia" w:hAnsiTheme="majorEastAsia"/>
          </w:rPr>
          <w:fldChar w:fldCharType="begin"/>
        </w:r>
        <w:r w:rsidRPr="00B42DC3">
          <w:rPr>
            <w:rFonts w:asciiTheme="majorEastAsia" w:eastAsiaTheme="majorEastAsia" w:hAnsiTheme="majorEastAsia"/>
          </w:rPr>
          <w:instrText xml:space="preserve"> PAGE   \* MERGEFORMAT </w:instrText>
        </w:r>
        <w:r w:rsidRPr="00B42DC3">
          <w:rPr>
            <w:rFonts w:asciiTheme="majorEastAsia" w:eastAsiaTheme="majorEastAsia" w:hAnsiTheme="majorEastAsia"/>
          </w:rPr>
          <w:fldChar w:fldCharType="separate"/>
        </w:r>
        <w:r>
          <w:rPr>
            <w:rFonts w:asciiTheme="majorEastAsia" w:eastAsiaTheme="majorEastAsia" w:hAnsiTheme="majorEastAsia"/>
            <w:noProof/>
          </w:rPr>
          <w:t>2</w:t>
        </w:r>
        <w:r w:rsidRPr="00B42DC3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0E47" w:rsidRDefault="00FA0E47">
      <w:r>
        <w:separator/>
      </w:r>
    </w:p>
  </w:footnote>
  <w:footnote w:type="continuationSeparator" w:id="0">
    <w:p w:rsidR="00FA0E47" w:rsidRDefault="00FA0E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DD6ED4"/>
    <w:multiLevelType w:val="hybridMultilevel"/>
    <w:tmpl w:val="494EC706"/>
    <w:lvl w:ilvl="0" w:tplc="42F4F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2957834"/>
    <w:multiLevelType w:val="hybridMultilevel"/>
    <w:tmpl w:val="64709B02"/>
    <w:lvl w:ilvl="0" w:tplc="7B6684CE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36EEA9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DE40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1ECC1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236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083F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7C07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7648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AD89E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475848DC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7F76602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D0FC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488F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86B7E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9E76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AE54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2B2A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480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7B642908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79AA0F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46C9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0E2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360C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42CA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DC03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C2DF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5443D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565D92"/>
    <w:multiLevelType w:val="hybridMultilevel"/>
    <w:tmpl w:val="E3D61CE0"/>
    <w:lvl w:ilvl="0" w:tplc="033A09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083510"/>
    <w:multiLevelType w:val="hybridMultilevel"/>
    <w:tmpl w:val="BE6E19F6"/>
    <w:lvl w:ilvl="0" w:tplc="901AD41A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9A6EE5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F086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62E8B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6071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3475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14373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C95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35627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4824F95C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C6DEDA8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E86EB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4AA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F8A7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74A0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D221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D4C4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5EF7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A91B84"/>
    <w:multiLevelType w:val="hybridMultilevel"/>
    <w:tmpl w:val="95382910"/>
    <w:lvl w:ilvl="0" w:tplc="8BF25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C901CF9"/>
    <w:multiLevelType w:val="hybridMultilevel"/>
    <w:tmpl w:val="2F4A75D8"/>
    <w:lvl w:ilvl="0" w:tplc="B6C2B4E8">
      <w:start w:val="1"/>
      <w:numFmt w:val="decimal"/>
      <w:pStyle w:val="a0"/>
      <w:lvlText w:val="%1."/>
      <w:lvlJc w:val="left"/>
      <w:pPr>
        <w:ind w:left="720" w:hanging="360"/>
      </w:pPr>
    </w:lvl>
    <w:lvl w:ilvl="1" w:tplc="9CAA8C66">
      <w:start w:val="1"/>
      <w:numFmt w:val="lowerLetter"/>
      <w:lvlText w:val="%2."/>
      <w:lvlJc w:val="left"/>
      <w:pPr>
        <w:ind w:left="1440" w:hanging="360"/>
      </w:pPr>
    </w:lvl>
    <w:lvl w:ilvl="2" w:tplc="958ED3A2">
      <w:start w:val="1"/>
      <w:numFmt w:val="lowerRoman"/>
      <w:lvlText w:val="%3."/>
      <w:lvlJc w:val="right"/>
      <w:pPr>
        <w:ind w:left="2160" w:hanging="180"/>
      </w:pPr>
    </w:lvl>
    <w:lvl w:ilvl="3" w:tplc="8272DF08">
      <w:start w:val="1"/>
      <w:numFmt w:val="decimal"/>
      <w:lvlText w:val="%4."/>
      <w:lvlJc w:val="left"/>
      <w:pPr>
        <w:ind w:left="2880" w:hanging="360"/>
      </w:pPr>
    </w:lvl>
    <w:lvl w:ilvl="4" w:tplc="BD62CE36" w:tentative="1">
      <w:start w:val="1"/>
      <w:numFmt w:val="lowerLetter"/>
      <w:lvlText w:val="%5."/>
      <w:lvlJc w:val="left"/>
      <w:pPr>
        <w:ind w:left="3600" w:hanging="360"/>
      </w:pPr>
    </w:lvl>
    <w:lvl w:ilvl="5" w:tplc="8AB6D262" w:tentative="1">
      <w:start w:val="1"/>
      <w:numFmt w:val="lowerRoman"/>
      <w:lvlText w:val="%6."/>
      <w:lvlJc w:val="right"/>
      <w:pPr>
        <w:ind w:left="4320" w:hanging="180"/>
      </w:pPr>
    </w:lvl>
    <w:lvl w:ilvl="6" w:tplc="90FC7FA2" w:tentative="1">
      <w:start w:val="1"/>
      <w:numFmt w:val="decimal"/>
      <w:lvlText w:val="%7."/>
      <w:lvlJc w:val="left"/>
      <w:pPr>
        <w:ind w:left="5040" w:hanging="360"/>
      </w:pPr>
    </w:lvl>
    <w:lvl w:ilvl="7" w:tplc="D418377C" w:tentative="1">
      <w:start w:val="1"/>
      <w:numFmt w:val="lowerLetter"/>
      <w:lvlText w:val="%8."/>
      <w:lvlJc w:val="left"/>
      <w:pPr>
        <w:ind w:left="5760" w:hanging="360"/>
      </w:pPr>
    </w:lvl>
    <w:lvl w:ilvl="8" w:tplc="20B885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4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BB1"/>
    <w:rsid w:val="00016114"/>
    <w:rsid w:val="00045C92"/>
    <w:rsid w:val="00074060"/>
    <w:rsid w:val="000C6795"/>
    <w:rsid w:val="0010676E"/>
    <w:rsid w:val="0012419B"/>
    <w:rsid w:val="00196D69"/>
    <w:rsid w:val="001C01B2"/>
    <w:rsid w:val="00213E8B"/>
    <w:rsid w:val="00235DE8"/>
    <w:rsid w:val="00245275"/>
    <w:rsid w:val="002610A8"/>
    <w:rsid w:val="002837B1"/>
    <w:rsid w:val="002A7676"/>
    <w:rsid w:val="002E5E88"/>
    <w:rsid w:val="002E6C68"/>
    <w:rsid w:val="002F099A"/>
    <w:rsid w:val="002F107A"/>
    <w:rsid w:val="00330F1E"/>
    <w:rsid w:val="00332DB6"/>
    <w:rsid w:val="003628EF"/>
    <w:rsid w:val="003977B6"/>
    <w:rsid w:val="003A68A8"/>
    <w:rsid w:val="003A7E91"/>
    <w:rsid w:val="003F67E6"/>
    <w:rsid w:val="00434C47"/>
    <w:rsid w:val="004A507B"/>
    <w:rsid w:val="004F5055"/>
    <w:rsid w:val="00501C28"/>
    <w:rsid w:val="00513737"/>
    <w:rsid w:val="00542065"/>
    <w:rsid w:val="005472B7"/>
    <w:rsid w:val="00553146"/>
    <w:rsid w:val="005E1B33"/>
    <w:rsid w:val="006105E7"/>
    <w:rsid w:val="00631371"/>
    <w:rsid w:val="006967C7"/>
    <w:rsid w:val="006C3912"/>
    <w:rsid w:val="007105A0"/>
    <w:rsid w:val="00780D67"/>
    <w:rsid w:val="007946EC"/>
    <w:rsid w:val="007A34FC"/>
    <w:rsid w:val="007C16D9"/>
    <w:rsid w:val="007C4396"/>
    <w:rsid w:val="00871EF3"/>
    <w:rsid w:val="0089024A"/>
    <w:rsid w:val="0093481B"/>
    <w:rsid w:val="009E5194"/>
    <w:rsid w:val="00A062B6"/>
    <w:rsid w:val="00A06C29"/>
    <w:rsid w:val="00A170C0"/>
    <w:rsid w:val="00A60C74"/>
    <w:rsid w:val="00AE070E"/>
    <w:rsid w:val="00AE3CA8"/>
    <w:rsid w:val="00B25700"/>
    <w:rsid w:val="00B8539C"/>
    <w:rsid w:val="00C219A2"/>
    <w:rsid w:val="00C415FA"/>
    <w:rsid w:val="00C61A0F"/>
    <w:rsid w:val="00C734D9"/>
    <w:rsid w:val="00CE11D2"/>
    <w:rsid w:val="00CE7CE9"/>
    <w:rsid w:val="00D037B6"/>
    <w:rsid w:val="00D1460F"/>
    <w:rsid w:val="00D276F2"/>
    <w:rsid w:val="00DA2E17"/>
    <w:rsid w:val="00DB2BB1"/>
    <w:rsid w:val="00E2342C"/>
    <w:rsid w:val="00E60679"/>
    <w:rsid w:val="00E620CD"/>
    <w:rsid w:val="00E62AD4"/>
    <w:rsid w:val="00E65F17"/>
    <w:rsid w:val="00E671C7"/>
    <w:rsid w:val="00EC4BC0"/>
    <w:rsid w:val="00ED7B8B"/>
    <w:rsid w:val="00EF0994"/>
    <w:rsid w:val="00F80D9B"/>
    <w:rsid w:val="00FA0E47"/>
    <w:rsid w:val="00FE29AA"/>
    <w:rsid w:val="00FE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8D1F7"/>
  <w15:docId w15:val="{A677A6E9-14E5-3A4D-87D4-5A857A505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AE070E"/>
    <w:pPr>
      <w:spacing w:after="0" w:line="240" w:lineRule="auto"/>
    </w:pPr>
    <w:rPr>
      <w:rFonts w:ascii="굴림" w:eastAsia="굴림" w:hAnsi="굴림" w:cs="굴림"/>
      <w:color w:val="auto"/>
      <w:lang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400" w:after="240"/>
      <w:contextualSpacing/>
      <w:outlineLvl w:val="0"/>
    </w:pPr>
    <w:rPr>
      <w:rFonts w:asciiTheme="majorHAnsi" w:eastAsiaTheme="majorEastAsia" w:hAnsiTheme="majorHAnsi" w:cstheme="majorBidi"/>
      <w:color w:val="000000" w:themeColor="text1"/>
      <w:sz w:val="42"/>
      <w:szCs w:val="32"/>
      <w:lang w:val="en-GB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00" w:after="2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en-GB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00" w:after="240"/>
      <w:outlineLvl w:val="2"/>
    </w:pPr>
    <w:rPr>
      <w:rFonts w:asciiTheme="majorHAnsi" w:eastAsiaTheme="majorEastAsia" w:hAnsiTheme="majorHAnsi" w:cstheme="majorBidi"/>
      <w:color w:val="000000" w:themeColor="text1"/>
      <w:sz w:val="30"/>
      <w:lang w:val="en-GB"/>
    </w:rPr>
  </w:style>
  <w:style w:type="paragraph" w:styleId="4">
    <w:name w:val="heading 4"/>
    <w:basedOn w:val="a1"/>
    <w:next w:val="a1"/>
    <w:link w:val="4Char"/>
    <w:uiPriority w:val="9"/>
    <w:unhideWhenUsed/>
    <w:qFormat/>
    <w:pPr>
      <w:keepNext/>
      <w:keepLines/>
      <w:spacing w:before="400" w:after="240"/>
      <w:outlineLvl w:val="3"/>
    </w:pPr>
    <w:rPr>
      <w:rFonts w:asciiTheme="majorHAnsi" w:eastAsiaTheme="majorEastAsia" w:hAnsiTheme="majorHAnsi" w:cstheme="majorBidi"/>
      <w:i/>
      <w:iCs/>
      <w:color w:val="000000" w:themeColor="text1"/>
      <w:sz w:val="30"/>
      <w:lang w:val="en-GB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00" w:after="24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  <w:lang w:val="en-GB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00" w:after="24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  <w:lang w:val="en-GB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00" w:after="24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  <w:lang w:val="en-GB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00" w:after="24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  <w:lang w:val="en-GB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00" w:after="24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  <w:lang w:val="en-GB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Char"/>
    <w:uiPriority w:val="2"/>
    <w:qFormat/>
    <w:pPr>
      <w:numPr>
        <w:ilvl w:val="1"/>
      </w:numPr>
      <w:spacing w:after="300"/>
      <w:contextualSpacing/>
    </w:pPr>
    <w:rPr>
      <w:rFonts w:asciiTheme="minorHAnsi" w:eastAsiaTheme="minorEastAsia" w:hAnsiTheme="minorHAnsi" w:cstheme="minorBidi"/>
      <w:color w:val="000000" w:themeColor="text1"/>
      <w:sz w:val="32"/>
      <w:lang w:val="en-GB"/>
    </w:rPr>
  </w:style>
  <w:style w:type="character" w:customStyle="1" w:styleId="Char">
    <w:name w:val="부제 Char"/>
    <w:basedOn w:val="a2"/>
    <w:link w:val="a5"/>
    <w:uiPriority w:val="2"/>
    <w:rPr>
      <w:rFonts w:eastAsiaTheme="minorEastAsia"/>
      <w:sz w:val="32"/>
    </w:rPr>
  </w:style>
  <w:style w:type="paragraph" w:styleId="a6">
    <w:name w:val="Title"/>
    <w:basedOn w:val="a1"/>
    <w:link w:val="Char0"/>
    <w:uiPriority w:val="1"/>
    <w:qFormat/>
    <w:pPr>
      <w:spacing w:after="240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val="en-GB"/>
    </w:rPr>
  </w:style>
  <w:style w:type="character" w:customStyle="1" w:styleId="Char0">
    <w:name w:val="제목 Char"/>
    <w:basedOn w:val="a2"/>
    <w:link w:val="a6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  <w:spacing w:after="240" w:line="312" w:lineRule="auto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paragraph" w:styleId="a7">
    <w:name w:val="Intense Quote"/>
    <w:basedOn w:val="a1"/>
    <w:next w:val="a1"/>
    <w:link w:val="Char1"/>
    <w:uiPriority w:val="30"/>
    <w:semiHidden/>
    <w:unhideWhenUsed/>
    <w:qFormat/>
    <w:pPr>
      <w:spacing w:before="240" w:after="240" w:line="312" w:lineRule="auto"/>
      <w:ind w:left="490" w:right="490"/>
      <w:contextualSpacing/>
    </w:pPr>
    <w:rPr>
      <w:rFonts w:asciiTheme="minorHAnsi" w:eastAsiaTheme="minorEastAsia" w:hAnsiTheme="minorHAnsi" w:cstheme="minorBidi"/>
      <w:i/>
      <w:iCs/>
      <w:color w:val="000000" w:themeColor="text1"/>
      <w:sz w:val="30"/>
      <w:lang w:val="en-GB"/>
    </w:rPr>
  </w:style>
  <w:style w:type="paragraph" w:styleId="a8">
    <w:name w:val="Quote"/>
    <w:basedOn w:val="a1"/>
    <w:next w:val="a1"/>
    <w:link w:val="Char2"/>
    <w:uiPriority w:val="29"/>
    <w:qFormat/>
    <w:pPr>
      <w:spacing w:before="240" w:after="240" w:line="312" w:lineRule="auto"/>
      <w:ind w:left="490" w:right="490"/>
    </w:pPr>
    <w:rPr>
      <w:rFonts w:asciiTheme="minorHAnsi" w:eastAsiaTheme="minorEastAsia" w:hAnsiTheme="minorHAnsi" w:cstheme="minorBidi"/>
      <w:i/>
      <w:iCs/>
      <w:color w:val="404040" w:themeColor="text1" w:themeTint="BF"/>
      <w:lang w:val="en-GB"/>
    </w:rPr>
  </w:style>
  <w:style w:type="character" w:customStyle="1" w:styleId="Char2">
    <w:name w:val="인용 Char"/>
    <w:basedOn w:val="a2"/>
    <w:link w:val="a8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  <w:spacing w:after="240" w:line="312" w:lineRule="auto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작성자"/>
    <w:basedOn w:val="a1"/>
    <w:uiPriority w:val="3"/>
    <w:qFormat/>
    <w:pPr>
      <w:pBdr>
        <w:bottom w:val="single" w:sz="8" w:space="17" w:color="000000" w:themeColor="text1"/>
      </w:pBdr>
      <w:spacing w:after="640"/>
      <w:contextualSpacing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c">
    <w:name w:val="Emphasis"/>
    <w:basedOn w:val="a2"/>
    <w:uiPriority w:val="20"/>
    <w:semiHidden/>
    <w:unhideWhenUsed/>
    <w:qFormat/>
    <w:rPr>
      <w:b/>
      <w:i/>
      <w:iCs/>
    </w:rPr>
  </w:style>
  <w:style w:type="character" w:styleId="ad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e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0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1">
    <w:name w:val="caption"/>
    <w:basedOn w:val="a1"/>
    <w:next w:val="a1"/>
    <w:uiPriority w:val="35"/>
    <w:semiHidden/>
    <w:unhideWhenUsed/>
    <w:qFormat/>
    <w:pPr>
      <w:spacing w:after="200"/>
    </w:pPr>
    <w:rPr>
      <w:rFonts w:asciiTheme="minorHAnsi" w:eastAsiaTheme="minorEastAsia" w:hAnsiTheme="minorHAnsi" w:cstheme="minorBidi"/>
      <w:i/>
      <w:iCs/>
      <w:color w:val="000000" w:themeColor="text1"/>
      <w:sz w:val="20"/>
      <w:szCs w:val="18"/>
      <w:lang w:val="en-GB"/>
    </w:rPr>
  </w:style>
  <w:style w:type="character" w:styleId="af2">
    <w:name w:val="Placeholder Text"/>
    <w:basedOn w:val="a2"/>
    <w:uiPriority w:val="99"/>
    <w:semiHidden/>
    <w:rPr>
      <w:color w:val="808080"/>
    </w:rPr>
  </w:style>
  <w:style w:type="paragraph" w:styleId="af3">
    <w:name w:val="footer"/>
    <w:basedOn w:val="a1"/>
    <w:link w:val="Char3"/>
    <w:uiPriority w:val="99"/>
    <w:unhideWhenUsed/>
    <w:qFormat/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Char3">
    <w:name w:val="바닥글 Char"/>
    <w:basedOn w:val="a2"/>
    <w:link w:val="af3"/>
    <w:uiPriority w:val="99"/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har1">
    <w:name w:val="강한 인용 Char"/>
    <w:basedOn w:val="a2"/>
    <w:link w:val="a7"/>
    <w:uiPriority w:val="30"/>
    <w:semiHidden/>
    <w:rPr>
      <w:i/>
      <w:iCs/>
      <w:sz w:val="30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4">
    <w:name w:val="header"/>
    <w:basedOn w:val="a1"/>
    <w:link w:val="Char4"/>
    <w:uiPriority w:val="99"/>
    <w:qFormat/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Char4">
    <w:name w:val="머리글 Char"/>
    <w:basedOn w:val="a2"/>
    <w:link w:val="af4"/>
    <w:uiPriority w:val="99"/>
  </w:style>
  <w:style w:type="character" w:customStyle="1" w:styleId="4Char">
    <w:name w:val="제목 4 Char"/>
    <w:basedOn w:val="a2"/>
    <w:link w:val="4"/>
    <w:uiPriority w:val="9"/>
    <w:rPr>
      <w:rFonts w:asciiTheme="majorHAnsi" w:eastAsiaTheme="majorEastAsia" w:hAnsiTheme="majorHAnsi" w:cstheme="majorBidi"/>
      <w:i/>
      <w:iCs/>
      <w:sz w:val="30"/>
    </w:rPr>
  </w:style>
  <w:style w:type="paragraph" w:styleId="af5">
    <w:name w:val="List Paragraph"/>
    <w:basedOn w:val="a1"/>
    <w:uiPriority w:val="34"/>
    <w:unhideWhenUsed/>
    <w:qFormat/>
    <w:rsid w:val="00CE7CE9"/>
    <w:pPr>
      <w:spacing w:after="240" w:line="312" w:lineRule="auto"/>
      <w:ind w:leftChars="400" w:left="800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character" w:styleId="af6">
    <w:name w:val="Hyperlink"/>
    <w:basedOn w:val="a2"/>
    <w:uiPriority w:val="99"/>
    <w:semiHidden/>
    <w:unhideWhenUsed/>
    <w:rsid w:val="006967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5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eonminseok/Library/Containers/com.microsoft.Word/Data/Library/Application%20Support/Microsoft/Office/16.0/DTS/ko-KR%7b77C52E94-2675-3143-8E12-E9278A2147F2%7d/%7bC8DE8FBD-721C-3140-8C8C-C61C52239009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{C8DE8FBD-721C-3140-8C8C-C61C52239009}tf10002081.dotx</Template>
  <TotalTime>619</TotalTime>
  <Pages>6</Pages>
  <Words>1420</Words>
  <Characters>5172</Characters>
  <Application>Microsoft Office Word</Application>
  <DocSecurity>0</DocSecurity>
  <Lines>174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6571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minseok jeon</dc:creator>
  <cp:keywords/>
  <dc:description/>
  <cp:lastModifiedBy>minseok jeon</cp:lastModifiedBy>
  <cp:revision>19</cp:revision>
  <cp:lastPrinted>2018-11-19T06:43:00Z</cp:lastPrinted>
  <dcterms:created xsi:type="dcterms:W3CDTF">2018-11-05T16:06:00Z</dcterms:created>
  <dcterms:modified xsi:type="dcterms:W3CDTF">2018-11-20T03:33:00Z</dcterms:modified>
  <cp:category/>
</cp:coreProperties>
</file>